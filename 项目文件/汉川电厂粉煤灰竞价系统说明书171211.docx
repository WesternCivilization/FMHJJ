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C8E" w:rsidRDefault="00632C8E" w:rsidP="00B24BAB">
      <w:pPr>
        <w:widowControl/>
        <w:snapToGrid w:val="0"/>
        <w:jc w:val="center"/>
        <w:rPr>
          <w:rFonts w:ascii="宋体"/>
          <w:b/>
          <w:sz w:val="36"/>
          <w:szCs w:val="36"/>
        </w:rPr>
      </w:pPr>
      <w:bookmarkStart w:id="0" w:name="_Toc206404997"/>
    </w:p>
    <w:p w:rsidR="00632C8E" w:rsidRDefault="00632C8E" w:rsidP="00B24BAB">
      <w:pPr>
        <w:widowControl/>
        <w:snapToGrid w:val="0"/>
        <w:jc w:val="center"/>
        <w:rPr>
          <w:rFonts w:ascii="宋体"/>
          <w:b/>
          <w:sz w:val="36"/>
          <w:szCs w:val="36"/>
        </w:rPr>
      </w:pPr>
    </w:p>
    <w:p w:rsidR="00632C8E" w:rsidRPr="00271C75" w:rsidRDefault="00632C8E" w:rsidP="009B2B00">
      <w:pPr>
        <w:ind w:firstLineChars="350" w:firstLine="31680"/>
        <w:rPr>
          <w:rFonts w:ascii="华文中宋" w:eastAsia="华文中宋" w:hAnsi="华文中宋" w:cs="宋体"/>
          <w:b/>
          <w:color w:val="000000"/>
          <w:kern w:val="0"/>
          <w:sz w:val="36"/>
          <w:szCs w:val="36"/>
          <w:lang w:val="zh-CN"/>
        </w:rPr>
      </w:pPr>
      <w:r w:rsidRPr="00271C75">
        <w:rPr>
          <w:rFonts w:ascii="华文中宋" w:eastAsia="华文中宋" w:hAnsi="华文中宋" w:cs="宋体" w:hint="eastAsia"/>
          <w:b/>
          <w:color w:val="000000"/>
          <w:kern w:val="0"/>
          <w:sz w:val="36"/>
          <w:szCs w:val="36"/>
          <w:lang w:val="zh-CN"/>
        </w:rPr>
        <w:t>产品交易在线竞价</w:t>
      </w:r>
      <w:r>
        <w:rPr>
          <w:rFonts w:ascii="华文中宋" w:eastAsia="华文中宋" w:hAnsi="华文中宋" w:cs="宋体" w:hint="eastAsia"/>
          <w:b/>
          <w:color w:val="000000"/>
          <w:kern w:val="0"/>
          <w:sz w:val="36"/>
          <w:szCs w:val="36"/>
          <w:lang w:val="zh-CN"/>
        </w:rPr>
        <w:t>系统</w:t>
      </w:r>
    </w:p>
    <w:p w:rsidR="00632C8E" w:rsidRDefault="00632C8E" w:rsidP="00B24BAB">
      <w:pPr>
        <w:widowControl/>
        <w:snapToGrid w:val="0"/>
        <w:jc w:val="center"/>
      </w:pPr>
    </w:p>
    <w:p w:rsidR="00632C8E" w:rsidRDefault="00632C8E" w:rsidP="00B24BAB">
      <w:pPr>
        <w:widowControl/>
        <w:snapToGrid w:val="0"/>
        <w:jc w:val="center"/>
      </w:pPr>
    </w:p>
    <w:p w:rsidR="00632C8E" w:rsidRDefault="00632C8E" w:rsidP="00B24BAB">
      <w:pPr>
        <w:widowControl/>
        <w:snapToGrid w:val="0"/>
        <w:jc w:val="center"/>
      </w:pP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使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用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说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明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/>
          <w:b/>
          <w:bCs/>
          <w:kern w:val="0"/>
          <w:sz w:val="32"/>
          <w:szCs w:val="32"/>
        </w:rPr>
        <w:t> </w:t>
      </w:r>
    </w:p>
    <w:p w:rsidR="00632C8E" w:rsidRPr="00FA370D" w:rsidRDefault="00632C8E" w:rsidP="00B24BAB">
      <w:pPr>
        <w:widowControl/>
        <w:snapToGrid w:val="0"/>
        <w:jc w:val="center"/>
        <w:rPr>
          <w:rFonts w:ascii="华文中宋" w:eastAsia="华文中宋" w:hAnsi="华文中宋"/>
        </w:rPr>
      </w:pPr>
      <w:r w:rsidRPr="00FA370D">
        <w:rPr>
          <w:rFonts w:ascii="华文中宋" w:eastAsia="华文中宋" w:hAnsi="华文中宋" w:hint="eastAsia"/>
          <w:b/>
          <w:bCs/>
          <w:kern w:val="0"/>
          <w:sz w:val="32"/>
          <w:szCs w:val="32"/>
        </w:rPr>
        <w:t>书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/>
          <w:b/>
          <w:bCs/>
          <w:kern w:val="0"/>
          <w:szCs w:val="21"/>
        </w:rPr>
        <w:t> </w:t>
      </w:r>
    </w:p>
    <w:p w:rsidR="00632C8E" w:rsidRDefault="00632C8E" w:rsidP="00B24BAB">
      <w:pPr>
        <w:widowControl/>
        <w:snapToGrid w:val="0"/>
        <w:jc w:val="center"/>
      </w:pPr>
      <w:r>
        <w:rPr>
          <w:rFonts w:ascii="宋体" w:hAnsi="宋体" w:hint="eastAsia"/>
          <w:b/>
          <w:bCs/>
          <w:kern w:val="0"/>
          <w:szCs w:val="21"/>
        </w:rPr>
        <w:t>武汉金阳光电子技术有限公司</w:t>
      </w:r>
    </w:p>
    <w:bookmarkEnd w:id="0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74862010" w:history="1">
        <w:r w:rsidRPr="00360106">
          <w:rPr>
            <w:rStyle w:val="Hyperlink"/>
            <w:rFonts w:hint="eastAsia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1" w:history="1">
        <w:r w:rsidRPr="00360106">
          <w:rPr>
            <w:rStyle w:val="Hyperlink"/>
            <w:rFonts w:hint="eastAsia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2" w:history="1">
        <w:r w:rsidRPr="00360106">
          <w:rPr>
            <w:rStyle w:val="Hyperlink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3" w:history="1">
        <w:r w:rsidRPr="00360106">
          <w:rPr>
            <w:rStyle w:val="Hyperlink"/>
            <w:rFonts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4" w:history="1">
        <w:r w:rsidRPr="00360106">
          <w:rPr>
            <w:rStyle w:val="Hyperlink"/>
            <w:rFonts w:hint="eastAsia"/>
            <w:noProof/>
          </w:rPr>
          <w:t>客户级别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5" w:history="1">
        <w:r w:rsidRPr="00360106">
          <w:rPr>
            <w:rStyle w:val="Hyperlink"/>
            <w:rFonts w:hint="eastAsia"/>
            <w:noProof/>
          </w:rPr>
          <w:t>产品类别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6" w:history="1">
        <w:r w:rsidRPr="00360106">
          <w:rPr>
            <w:rStyle w:val="Hyperlink"/>
            <w:rFonts w:hint="eastAsia"/>
            <w:noProof/>
          </w:rPr>
          <w:t>竞价标的管理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7" w:history="1">
        <w:r w:rsidRPr="00360106">
          <w:rPr>
            <w:rStyle w:val="Hyperlink"/>
            <w:rFonts w:hint="eastAsia"/>
            <w:noProof/>
          </w:rPr>
          <w:t>参数管理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18" w:history="1">
        <w:r w:rsidRPr="00360106">
          <w:rPr>
            <w:rStyle w:val="Hyperlink"/>
            <w:rFonts w:hint="eastAsia"/>
            <w:noProof/>
          </w:rPr>
          <w:t>短信管理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19" w:history="1">
        <w:r w:rsidRPr="00360106">
          <w:rPr>
            <w:rStyle w:val="Hyperlink"/>
            <w:rFonts w:hint="eastAsia"/>
            <w:noProof/>
          </w:rPr>
          <w:t>竞价公告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_Toc374862019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0" w:history="1">
        <w:r w:rsidRPr="00360106">
          <w:rPr>
            <w:rStyle w:val="Hyperlink"/>
            <w:rFonts w:hint="eastAsia"/>
            <w:noProof/>
          </w:rPr>
          <w:t>发布公告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1" w:history="1">
        <w:r w:rsidRPr="00360106">
          <w:rPr>
            <w:rStyle w:val="Hyperlink"/>
            <w:rFonts w:hint="eastAsia"/>
            <w:noProof/>
          </w:rPr>
          <w:t>竞价规则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2" w:history="1">
        <w:r w:rsidRPr="00360106">
          <w:rPr>
            <w:rStyle w:val="Hyperlink"/>
            <w:rFonts w:hint="eastAsia"/>
            <w:noProof/>
          </w:rPr>
          <w:t>新竞价公告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3" w:history="1">
        <w:r w:rsidRPr="00360106">
          <w:rPr>
            <w:rStyle w:val="Hyperlink"/>
            <w:rFonts w:hint="eastAsia"/>
            <w:noProof/>
          </w:rPr>
          <w:t>奖励管理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4" w:history="1">
        <w:r w:rsidRPr="00360106">
          <w:rPr>
            <w:rStyle w:val="Hyperlink"/>
            <w:rFonts w:hint="eastAsia"/>
            <w:noProof/>
          </w:rPr>
          <w:t>客户奖励管理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5" w:history="1">
        <w:r w:rsidRPr="00360106">
          <w:rPr>
            <w:rStyle w:val="Hyperlink"/>
            <w:rFonts w:hint="eastAsia"/>
            <w:noProof/>
          </w:rPr>
          <w:t>奖励使用详情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6" w:history="1">
        <w:r w:rsidRPr="00360106">
          <w:rPr>
            <w:rStyle w:val="Hyperlink"/>
            <w:rFonts w:hint="eastAsia"/>
            <w:noProof/>
          </w:rPr>
          <w:t>报表管理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7" w:history="1">
        <w:r w:rsidRPr="00360106">
          <w:rPr>
            <w:rStyle w:val="Hyperlink"/>
            <w:rFonts w:hint="eastAsia"/>
            <w:noProof/>
          </w:rPr>
          <w:t>历史竞价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1"/>
        <w:tabs>
          <w:tab w:val="right" w:leader="dot" w:pos="6227"/>
        </w:tabs>
        <w:rPr>
          <w:rFonts w:ascii="Times New Roman" w:hAnsi="Times New Roman"/>
          <w:noProof/>
          <w:kern w:val="2"/>
          <w:sz w:val="21"/>
          <w:szCs w:val="24"/>
        </w:rPr>
      </w:pPr>
      <w:hyperlink w:anchor="_Toc374862028" w:history="1">
        <w:r w:rsidRPr="00360106">
          <w:rPr>
            <w:rStyle w:val="Hyperlink"/>
            <w:rFonts w:hint="eastAsia"/>
            <w:noProof/>
          </w:rPr>
          <w:t>积分管理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2C8E" w:rsidRDefault="00632C8E">
      <w:pPr>
        <w:pStyle w:val="TOC2"/>
        <w:tabs>
          <w:tab w:val="right" w:leader="dot" w:pos="6227"/>
        </w:tabs>
        <w:rPr>
          <w:smallCaps w:val="0"/>
          <w:noProof/>
          <w:sz w:val="21"/>
          <w:szCs w:val="24"/>
        </w:rPr>
      </w:pPr>
      <w:hyperlink w:anchor="_Toc374862029" w:history="1">
        <w:r w:rsidRPr="00360106">
          <w:rPr>
            <w:rStyle w:val="Hyperlink"/>
            <w:rFonts w:hint="eastAsia"/>
            <w:noProof/>
          </w:rPr>
          <w:t>客户积分管理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_Toc374862029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2C8E" w:rsidRDefault="00632C8E" w:rsidP="00F72653">
      <w:r>
        <w:fldChar w:fldCharType="end"/>
      </w:r>
    </w:p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Default="00632C8E" w:rsidP="00F72653"/>
    <w:p w:rsidR="00632C8E" w:rsidRPr="00F72653" w:rsidRDefault="00632C8E" w:rsidP="00F72653"/>
    <w:p w:rsidR="00632C8E" w:rsidRDefault="00632C8E" w:rsidP="009B2B00">
      <w:pPr>
        <w:ind w:firstLineChars="200" w:firstLine="31680"/>
        <w:rPr>
          <w:rFonts w:ascii="宋体" w:cs="宋体"/>
          <w:b/>
          <w:color w:val="000000"/>
          <w:kern w:val="0"/>
          <w:sz w:val="36"/>
          <w:szCs w:val="36"/>
          <w:lang w:val="zh-CN"/>
        </w:rPr>
      </w:pPr>
      <w:r w:rsidRPr="009C3924">
        <w:rPr>
          <w:rFonts w:ascii="宋体" w:cs="宋体" w:hint="eastAsia"/>
          <w:b/>
          <w:color w:val="000000"/>
          <w:kern w:val="0"/>
          <w:sz w:val="36"/>
          <w:szCs w:val="36"/>
          <w:lang w:val="zh-CN"/>
        </w:rPr>
        <w:t>产品交易在线竞价</w:t>
      </w:r>
    </w:p>
    <w:p w:rsidR="00632C8E" w:rsidRPr="003E72F3" w:rsidRDefault="00632C8E" w:rsidP="009B2B00">
      <w:pPr>
        <w:ind w:firstLineChars="200" w:firstLine="31680"/>
        <w:rPr>
          <w:rFonts w:ascii="宋体" w:cs="宋体"/>
          <w:b/>
          <w:color w:val="000000"/>
          <w:kern w:val="0"/>
          <w:sz w:val="36"/>
          <w:szCs w:val="36"/>
          <w:lang w:val="zh-CN"/>
        </w:rPr>
      </w:pPr>
      <w:r w:rsidRPr="008E7866">
        <w:rPr>
          <w:rFonts w:ascii="宋体" w:cs="宋体" w:hint="eastAsia"/>
          <w:b/>
          <w:color w:val="000000"/>
          <w:kern w:val="0"/>
          <w:szCs w:val="21"/>
          <w:lang w:val="zh-CN"/>
        </w:rPr>
        <w:t>描述</w:t>
      </w:r>
      <w:r>
        <w:rPr>
          <w:rFonts w:ascii="宋体" w:hAnsi="宋体" w:hint="eastAsia"/>
        </w:rPr>
        <w:t>：在线竞价平台主要是满足</w:t>
      </w:r>
      <w:r w:rsidRPr="007E78ED">
        <w:rPr>
          <w:rFonts w:ascii="宋体" w:cs="宋体" w:hint="eastAsia"/>
          <w:b/>
          <w:color w:val="000000"/>
          <w:kern w:val="0"/>
          <w:lang w:val="zh-CN"/>
        </w:rPr>
        <w:t>湖北科能环保材料有限公司</w:t>
      </w:r>
      <w:r>
        <w:rPr>
          <w:rFonts w:ascii="宋体" w:hAnsi="宋体" w:hint="eastAsia"/>
        </w:rPr>
        <w:t>需要销售的产品能够在网上实现在线选购商品信息，能够在线申请提交购买，客户（采购商）能够查询厂家需要销售的产品信息，并能通过单号查询自己的订单状态。订单状态自动通知到客户（采购商）的手机上，让客户（采购商）能即时了解掌握订单状态。同时也为了弥补现有竞价平台的一些缺陷，提高客户（采购商）竞价的效率与厂家对订单的处理效率，信息化改造升级使得厂家在管理上以及流程上得到相应的提升，大大提高工作效率。</w:t>
      </w:r>
    </w:p>
    <w:p w:rsidR="00632C8E" w:rsidRDefault="00632C8E" w:rsidP="009B2B00">
      <w:pPr>
        <w:ind w:firstLineChars="200" w:firstLine="31680"/>
        <w:jc w:val="left"/>
        <w:rPr>
          <w:rFonts w:ascii="宋体"/>
        </w:rPr>
      </w:pPr>
      <w:r>
        <w:rPr>
          <w:rFonts w:ascii="宋体" w:hAnsi="宋体" w:hint="eastAsia"/>
        </w:rPr>
        <w:t>客户（采购商）信息来源于本系统里面的人员客户信息，是由客户（采购商）自己注册添加的信息（注册所填写的个人及单位信息必须真实），只有系统中已经存在的客户才可以进行在线竞价与退单。为了更好的挖掘各地区的客户资源，客户（采购商）通过在线注册后登陆方进行竞价采购，预订单生成后根据当前不同客户（采购商）所采购的不同商品自动分类计算统计。</w:t>
      </w:r>
    </w:p>
    <w:p w:rsidR="00632C8E" w:rsidRDefault="00632C8E" w:rsidP="009B2B00">
      <w:pPr>
        <w:ind w:firstLineChars="100" w:firstLine="31680"/>
        <w:rPr>
          <w:rFonts w:ascii="宋体"/>
        </w:rPr>
      </w:pPr>
      <w:r>
        <w:rPr>
          <w:rFonts w:ascii="宋体" w:hAnsi="宋体" w:hint="eastAsia"/>
        </w:rPr>
        <w:t>厂家根据客户（采购商）所申请竞价的商品进行审核，并出示审核意见。</w:t>
      </w:r>
    </w:p>
    <w:p w:rsidR="00632C8E" w:rsidRDefault="00632C8E" w:rsidP="009B2B00">
      <w:pPr>
        <w:ind w:firstLineChars="100" w:firstLine="31680"/>
        <w:rPr>
          <w:rFonts w:ascii="宋体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357BE6">
      <w:pPr>
        <w:pStyle w:val="Heading1"/>
      </w:pPr>
      <w:bookmarkStart w:id="1" w:name="_Toc374862010"/>
      <w:r>
        <w:rPr>
          <w:rFonts w:hint="eastAsia"/>
        </w:rPr>
        <w:t>注册</w:t>
      </w:r>
      <w:bookmarkEnd w:id="1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DA5DF4">
        <w:rPr>
          <w:rFonts w:hint="eastAsia"/>
          <w:szCs w:val="21"/>
        </w:rPr>
        <w:t>用</w:t>
      </w:r>
      <w:r>
        <w:rPr>
          <w:rFonts w:hint="eastAsia"/>
          <w:szCs w:val="21"/>
        </w:rPr>
        <w:t>户只有注册了，才能在系统里查看相应的信息，如没有注册，一些竞价，信息就不能看到，也就不能购买。最后注册成功的用户，在后面称之为客户。</w:t>
      </w:r>
      <w:r>
        <w:rPr>
          <w:szCs w:val="21"/>
        </w:rPr>
        <w:t>(</w:t>
      </w:r>
      <w:r>
        <w:rPr>
          <w:rFonts w:hint="eastAsia"/>
          <w:szCs w:val="21"/>
        </w:rPr>
        <w:t>详情请看后面的用户管理</w:t>
      </w:r>
      <w:r>
        <w:rPr>
          <w:szCs w:val="21"/>
        </w:rPr>
        <w:t>)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775C6F">
        <w:rPr>
          <w:rFonts w:hint="eastAsia"/>
          <w:szCs w:val="21"/>
        </w:rPr>
        <w:t>打开</w:t>
      </w:r>
      <w:r>
        <w:rPr>
          <w:rFonts w:hint="eastAsia"/>
          <w:szCs w:val="21"/>
        </w:rPr>
        <w:t>系统，就会看到系统头部有一个注册按钮</w:t>
      </w:r>
      <w:r w:rsidRPr="006340CB">
        <w:rPr>
          <w:noProof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5pt;height:21pt;visibility:visible">
            <v:imagedata r:id="rId7" o:title=""/>
          </v:shape>
        </w:pict>
      </w:r>
    </w:p>
    <w:p w:rsidR="00632C8E" w:rsidRPr="00D207C2" w:rsidRDefault="00632C8E" w:rsidP="009B2B00">
      <w:pPr>
        <w:ind w:firstLineChars="100" w:firstLine="31680"/>
        <w:rPr>
          <w:szCs w:val="21"/>
        </w:rPr>
      </w:pPr>
      <w:r w:rsidRPr="00D207C2">
        <w:rPr>
          <w:rFonts w:hint="eastAsia"/>
          <w:szCs w:val="21"/>
        </w:rPr>
        <w:t>点开它，就会出现如下的界面：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2" o:spid="_x0000_i1026" type="#_x0000_t75" style="width:309pt;height:129.75pt;visibility:visible">
            <v:imagedata r:id="rId8" o:title=""/>
          </v:shape>
        </w:pict>
      </w:r>
    </w:p>
    <w:p w:rsidR="00632C8E" w:rsidRPr="00AB2BA0" w:rsidRDefault="00632C8E" w:rsidP="009B2B00">
      <w:pPr>
        <w:ind w:firstLineChars="100" w:firstLine="31680"/>
        <w:rPr>
          <w:szCs w:val="21"/>
        </w:rPr>
      </w:pPr>
      <w:r w:rsidRPr="00AB2BA0">
        <w:rPr>
          <w:rFonts w:hint="eastAsia"/>
          <w:szCs w:val="21"/>
        </w:rPr>
        <w:t>在里面填写完整信息，提交用户注册按钮，即注册成功。</w:t>
      </w:r>
    </w:p>
    <w:p w:rsidR="00632C8E" w:rsidRDefault="00632C8E" w:rsidP="002F376A">
      <w:pPr>
        <w:rPr>
          <w:b/>
          <w:szCs w:val="21"/>
        </w:rPr>
      </w:pPr>
    </w:p>
    <w:p w:rsidR="00632C8E" w:rsidRPr="006B1262" w:rsidRDefault="00632C8E" w:rsidP="009B2B00">
      <w:pPr>
        <w:ind w:firstLineChars="100" w:firstLine="31680"/>
        <w:rPr>
          <w:szCs w:val="21"/>
        </w:rPr>
      </w:pPr>
      <w:r w:rsidRPr="006B1262">
        <w:rPr>
          <w:rFonts w:hint="eastAsia"/>
          <w:szCs w:val="21"/>
        </w:rPr>
        <w:t>完成后，就会弹出如下的窗口。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4" o:spid="_x0000_i1027" type="#_x0000_t75" style="width:99.75pt;height:81pt;visibility:visible">
            <v:imagedata r:id="rId9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3F6E7F">
        <w:rPr>
          <w:rFonts w:hint="eastAsia"/>
          <w:szCs w:val="21"/>
        </w:rPr>
        <w:t>说明己经注册成功，如果没有弹出这样的窗口或者报错，说明用户没有注册成功，需重新刷新页面，再次重新注册。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这里注册成功后，管理员通过审核，就可以直接进入页面。看到如下的几个模块。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28" type="#_x0000_t75" style="width:311.25pt;height:80.25pt;visibility:visible">
            <v:imagedata r:id="rId10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如果，需重新进入系统，则要点击系统头部的登录按钮</w:t>
      </w:r>
      <w:r>
        <w:rPr>
          <w:szCs w:val="21"/>
        </w:rPr>
        <w:t>(</w:t>
      </w:r>
      <w:r>
        <w:rPr>
          <w:rFonts w:hint="eastAsia"/>
          <w:szCs w:val="21"/>
        </w:rPr>
        <w:t>详情请看下面的登录操作</w:t>
      </w:r>
      <w:r>
        <w:rPr>
          <w:szCs w:val="21"/>
        </w:rPr>
        <w:t>)</w: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357BE6">
      <w:pPr>
        <w:rPr>
          <w:szCs w:val="21"/>
        </w:rPr>
      </w:pPr>
    </w:p>
    <w:p w:rsidR="00632C8E" w:rsidRDefault="00632C8E" w:rsidP="00357BE6">
      <w:pPr>
        <w:pStyle w:val="Heading1"/>
      </w:pPr>
      <w:bookmarkStart w:id="2" w:name="_Toc374862011"/>
      <w:r w:rsidRPr="004F3BA9">
        <w:rPr>
          <w:rFonts w:hint="eastAsia"/>
        </w:rPr>
        <w:t>登录</w:t>
      </w:r>
      <w:bookmarkEnd w:id="2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763E4A">
        <w:rPr>
          <w:rFonts w:hint="eastAsia"/>
          <w:szCs w:val="21"/>
        </w:rPr>
        <w:t>用</w:t>
      </w:r>
      <w:r>
        <w:rPr>
          <w:rFonts w:hint="eastAsia"/>
          <w:szCs w:val="21"/>
        </w:rPr>
        <w:t>户用这里的窗口直接进入系统。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FC233F">
        <w:rPr>
          <w:rFonts w:hint="eastAsia"/>
          <w:szCs w:val="21"/>
        </w:rPr>
        <w:t>点击头部的</w:t>
      </w:r>
      <w:r w:rsidRPr="006340CB">
        <w:rPr>
          <w:noProof/>
          <w:szCs w:val="21"/>
        </w:rPr>
        <w:pict>
          <v:shape id="图片 5" o:spid="_x0000_i1029" type="#_x0000_t75" style="width:42.75pt;height:18pt;visibility:visible">
            <v:imagedata r:id="rId11" o:title=""/>
          </v:shape>
        </w:pict>
      </w:r>
      <w:r>
        <w:rPr>
          <w:rFonts w:hint="eastAsia"/>
          <w:szCs w:val="21"/>
        </w:rPr>
        <w:t>，就会弹出如下的窗口</w:t>
      </w:r>
      <w:r>
        <w:rPr>
          <w:szCs w:val="21"/>
        </w:rPr>
        <w:t>,</w:t>
      </w:r>
    </w:p>
    <w:p w:rsidR="00632C8E" w:rsidRPr="00FC233F" w:rsidRDefault="00632C8E" w:rsidP="009B2B00">
      <w:pPr>
        <w:ind w:firstLineChars="100" w:firstLine="31680"/>
        <w:rPr>
          <w:b/>
          <w:szCs w:val="21"/>
        </w:rPr>
      </w:pPr>
      <w:r w:rsidRPr="00271BAA">
        <w:rPr>
          <w:rFonts w:hint="eastAsia"/>
          <w:b/>
          <w:szCs w:val="21"/>
        </w:rPr>
        <w:t>例：</w:t>
      </w:r>
      <w:r w:rsidRPr="00A83393">
        <w:rPr>
          <w:rFonts w:hint="eastAsia"/>
          <w:b/>
          <w:szCs w:val="21"/>
        </w:rPr>
        <w:t>注册用户登录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6" o:spid="_x0000_i1030" type="#_x0000_t75" style="width:278.25pt;height:189.75pt;visibility:visible">
            <v:imagedata r:id="rId12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填写好正确的用户名和密码，点击“用户登录”按钮，即可进入系统。看到如下的界面。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31" type="#_x0000_t75" style="width:311.25pt;height:80.25pt;visibility:visible">
            <v:imagedata r:id="rId10" o:title=""/>
          </v:shape>
        </w:pict>
      </w:r>
    </w:p>
    <w:p w:rsidR="00632C8E" w:rsidRPr="00A83393" w:rsidRDefault="00632C8E" w:rsidP="009B2B00">
      <w:pPr>
        <w:ind w:firstLineChars="100" w:firstLine="31680"/>
        <w:rPr>
          <w:b/>
          <w:szCs w:val="21"/>
        </w:rPr>
      </w:pPr>
      <w:r w:rsidRPr="00A83393">
        <w:rPr>
          <w:rFonts w:hint="eastAsia"/>
          <w:b/>
          <w:szCs w:val="21"/>
        </w:rPr>
        <w:t>公司用户登录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32" type="#_x0000_t75" style="width:298.5pt;height:201.75pt;visibility:visible">
            <v:imagedata r:id="rId13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进入系统，会看到如下的界面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7" o:spid="_x0000_i1033" type="#_x0000_t75" style="width:311.25pt;height:129pt;visibility:visible">
            <v:imagedata r:id="rId14" o:title=""/>
          </v:shape>
        </w:pict>
      </w:r>
    </w:p>
    <w:p w:rsidR="00632C8E" w:rsidRDefault="00632C8E" w:rsidP="009B2B00">
      <w:pPr>
        <w:ind w:firstLineChars="100" w:firstLine="316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注册用户和公司用户登录系统查看的内容是不一样的。</w: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3D02C5">
      <w:pPr>
        <w:rPr>
          <w:szCs w:val="21"/>
        </w:rPr>
      </w:pPr>
    </w:p>
    <w:p w:rsidR="00632C8E" w:rsidRDefault="00632C8E" w:rsidP="00CC29DD">
      <w:pPr>
        <w:rPr>
          <w:szCs w:val="21"/>
        </w:rPr>
      </w:pPr>
    </w:p>
    <w:p w:rsidR="00632C8E" w:rsidRPr="003F6E7F" w:rsidRDefault="00632C8E" w:rsidP="00CC29DD">
      <w:pPr>
        <w:rPr>
          <w:szCs w:val="21"/>
        </w:rPr>
      </w:pPr>
    </w:p>
    <w:p w:rsidR="00632C8E" w:rsidRDefault="00632C8E" w:rsidP="00357BE6">
      <w:pPr>
        <w:pStyle w:val="Heading1"/>
      </w:pPr>
      <w:bookmarkStart w:id="3" w:name="_Toc374862012"/>
      <w:r>
        <w:rPr>
          <w:rFonts w:hint="eastAsia"/>
        </w:rPr>
        <w:t>用户管理</w:t>
      </w:r>
      <w:bookmarkEnd w:id="3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3605AC">
        <w:rPr>
          <w:rFonts w:hint="eastAsia"/>
          <w:szCs w:val="21"/>
        </w:rPr>
        <w:t>包括</w:t>
      </w:r>
      <w:r>
        <w:rPr>
          <w:rFonts w:hint="eastAsia"/>
          <w:szCs w:val="21"/>
        </w:rPr>
        <w:t>用户管理、客户级别、产品类别、竞价标的管理、参数管理几模块。</w:t>
      </w:r>
    </w:p>
    <w:p w:rsidR="00632C8E" w:rsidRDefault="00632C8E" w:rsidP="007A254B">
      <w:pPr>
        <w:rPr>
          <w:b/>
          <w:szCs w:val="21"/>
        </w:rPr>
      </w:pPr>
    </w:p>
    <w:p w:rsidR="00632C8E" w:rsidRPr="007628D9" w:rsidRDefault="00632C8E" w:rsidP="00357BE6">
      <w:pPr>
        <w:pStyle w:val="Heading2"/>
      </w:pPr>
      <w:bookmarkStart w:id="4" w:name="_Toc374862013"/>
      <w:r w:rsidRPr="007628D9">
        <w:rPr>
          <w:rFonts w:hint="eastAsia"/>
        </w:rPr>
        <w:t>用户管理</w:t>
      </w:r>
      <w:bookmarkEnd w:id="4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9F6B1D">
        <w:rPr>
          <w:rFonts w:hint="eastAsia"/>
          <w:szCs w:val="21"/>
        </w:rPr>
        <w:t>显示系统里</w:t>
      </w:r>
      <w:r>
        <w:rPr>
          <w:rFonts w:hint="eastAsia"/>
          <w:szCs w:val="21"/>
        </w:rPr>
        <w:t>注册用户和公司用户的详细信息。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9A7A03">
        <w:rPr>
          <w:rFonts w:hint="eastAsia"/>
          <w:szCs w:val="21"/>
        </w:rPr>
        <w:t>点开用户管理节点，就会看到如下界面：</w:t>
      </w:r>
    </w:p>
    <w:p w:rsidR="00632C8E" w:rsidRPr="00247ABD" w:rsidRDefault="00632C8E" w:rsidP="009B2B00">
      <w:pPr>
        <w:ind w:firstLineChars="100" w:firstLine="31680"/>
        <w:rPr>
          <w:color w:val="FF0000"/>
          <w:szCs w:val="21"/>
        </w:rPr>
      </w:pPr>
      <w:r w:rsidRPr="00247ABD">
        <w:rPr>
          <w:rFonts w:hint="eastAsia"/>
          <w:color w:val="FF0000"/>
          <w:szCs w:val="21"/>
        </w:rPr>
        <w:t>这里选择用户的类型，显示的是公司内部用户信息。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34" type="#_x0000_t75" style="width:309.75pt;height:54.75pt;visibility:visible">
            <v:imagedata r:id="rId15" o:title=""/>
          </v:shape>
        </w:pict>
      </w:r>
    </w:p>
    <w:p w:rsidR="00632C8E" w:rsidRPr="00EC2BBC" w:rsidRDefault="00632C8E" w:rsidP="009B2B00">
      <w:pPr>
        <w:ind w:firstLineChars="100" w:firstLine="31680"/>
        <w:rPr>
          <w:szCs w:val="21"/>
        </w:rPr>
      </w:pPr>
      <w:r w:rsidRPr="00EC2BBC">
        <w:rPr>
          <w:rFonts w:hint="eastAsia"/>
          <w:szCs w:val="21"/>
        </w:rPr>
        <w:t>选择客户</w:t>
      </w:r>
      <w:r>
        <w:rPr>
          <w:rFonts w:hint="eastAsia"/>
          <w:szCs w:val="21"/>
        </w:rPr>
        <w:t>类型</w:t>
      </w:r>
      <w:r w:rsidRPr="00EC2BBC">
        <w:rPr>
          <w:rFonts w:hint="eastAsia"/>
          <w:szCs w:val="21"/>
        </w:rPr>
        <w:t>，就会看</w:t>
      </w:r>
      <w:r>
        <w:rPr>
          <w:rFonts w:hint="eastAsia"/>
          <w:szCs w:val="21"/>
        </w:rPr>
        <w:t>到</w:t>
      </w:r>
      <w:r w:rsidRPr="00EC2BBC">
        <w:rPr>
          <w:rFonts w:hint="eastAsia"/>
          <w:szCs w:val="21"/>
        </w:rPr>
        <w:t>不同的用户</w:t>
      </w:r>
      <w:r>
        <w:rPr>
          <w:rFonts w:hint="eastAsia"/>
          <w:szCs w:val="21"/>
        </w:rPr>
        <w:t>，</w:t>
      </w:r>
      <w:r w:rsidRPr="00B20B57">
        <w:rPr>
          <w:rFonts w:hint="eastAsia"/>
          <w:color w:val="FF0000"/>
          <w:szCs w:val="21"/>
        </w:rPr>
        <w:t>这里的</w:t>
      </w:r>
      <w:r>
        <w:rPr>
          <w:rFonts w:hint="eastAsia"/>
          <w:color w:val="FF0000"/>
          <w:szCs w:val="21"/>
        </w:rPr>
        <w:t>客</w:t>
      </w:r>
      <w:r w:rsidRPr="00B20B57">
        <w:rPr>
          <w:rFonts w:hint="eastAsia"/>
          <w:color w:val="FF0000"/>
          <w:szCs w:val="21"/>
        </w:rPr>
        <w:t>户是</w:t>
      </w:r>
      <w:r>
        <w:rPr>
          <w:rFonts w:hint="eastAsia"/>
          <w:color w:val="FF0000"/>
          <w:szCs w:val="21"/>
        </w:rPr>
        <w:t>指</w:t>
      </w:r>
      <w:r w:rsidRPr="00B20B57">
        <w:rPr>
          <w:rFonts w:hint="eastAsia"/>
          <w:color w:val="FF0000"/>
          <w:szCs w:val="21"/>
        </w:rPr>
        <w:t>注册用户。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35" type="#_x0000_t75" style="width:309.75pt;height:48.75pt;visibility:visible">
            <v:imagedata r:id="rId16" o:title=""/>
          </v:shape>
        </w:pict>
      </w:r>
    </w:p>
    <w:p w:rsidR="00632C8E" w:rsidRDefault="00632C8E" w:rsidP="009B2B00">
      <w:pPr>
        <w:ind w:firstLineChars="100" w:firstLine="316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客户和用户登录系统查看的模块不一样</w:t>
      </w:r>
      <w:r>
        <w:rPr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详情看登录操作</w:t>
      </w:r>
      <w:r>
        <w:rPr>
          <w:color w:val="FF0000"/>
          <w:szCs w:val="21"/>
        </w:rPr>
        <w:t>)</w:t>
      </w:r>
      <w:r>
        <w:rPr>
          <w:rFonts w:hint="eastAsia"/>
          <w:color w:val="FF0000"/>
          <w:szCs w:val="21"/>
        </w:rPr>
        <w:t>。</w:t>
      </w:r>
    </w:p>
    <w:p w:rsidR="00632C8E" w:rsidRPr="00E16E4F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color w:val="FF0000"/>
          <w:szCs w:val="21"/>
        </w:rPr>
        <w:t>这里添加是指公司内部人员的添加。</w:t>
      </w:r>
      <w:r w:rsidRPr="00D82807">
        <w:rPr>
          <w:rFonts w:hint="eastAsia"/>
          <w:color w:val="000000"/>
          <w:szCs w:val="21"/>
        </w:rPr>
        <w:t>点击新增按钮，会</w:t>
      </w:r>
      <w:r w:rsidRPr="003F6CF5">
        <w:rPr>
          <w:rFonts w:hint="eastAsia"/>
          <w:szCs w:val="21"/>
        </w:rPr>
        <w:t>弹出如下的新增窗口</w:t>
      </w:r>
    </w:p>
    <w:p w:rsidR="00632C8E" w:rsidRPr="00504FD5" w:rsidRDefault="00632C8E" w:rsidP="009B2B00">
      <w:pPr>
        <w:ind w:firstLineChars="100" w:firstLine="31680"/>
        <w:rPr>
          <w:color w:val="FF0000"/>
          <w:szCs w:val="21"/>
        </w:rPr>
      </w:pPr>
      <w:r w:rsidRPr="006340CB">
        <w:rPr>
          <w:noProof/>
          <w:color w:val="FF0000"/>
          <w:szCs w:val="21"/>
        </w:rPr>
        <w:pict>
          <v:shape id="_x0000_i1036" type="#_x0000_t75" style="width:308.25pt;height:48.75pt;visibility:visible">
            <v:imagedata r:id="rId17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3" o:spid="_x0000_i1037" type="#_x0000_t75" style="width:309.75pt;height:177.75pt;visibility:visible">
            <v:imagedata r:id="rId18" o:title=""/>
          </v:shape>
        </w:pict>
      </w:r>
    </w:p>
    <w:p w:rsidR="00632C8E" w:rsidRPr="00652C1C" w:rsidRDefault="00632C8E" w:rsidP="009B2B00">
      <w:pPr>
        <w:ind w:firstLineChars="100" w:firstLine="31680"/>
        <w:rPr>
          <w:szCs w:val="21"/>
        </w:rPr>
      </w:pPr>
      <w:r w:rsidRPr="00652C1C">
        <w:rPr>
          <w:rFonts w:hint="eastAsia"/>
          <w:szCs w:val="21"/>
        </w:rPr>
        <w:t>填写信息，</w:t>
      </w:r>
      <w:r>
        <w:rPr>
          <w:rFonts w:hint="eastAsia"/>
          <w:szCs w:val="21"/>
        </w:rPr>
        <w:t>带</w:t>
      </w:r>
      <w:r>
        <w:rPr>
          <w:szCs w:val="21"/>
        </w:rPr>
        <w:t>*</w:t>
      </w:r>
      <w:r>
        <w:rPr>
          <w:rFonts w:hint="eastAsia"/>
          <w:szCs w:val="21"/>
        </w:rPr>
        <w:t>号的是一定要填写的。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8" o:spid="_x0000_i1038" type="#_x0000_t75" style="width:310.5pt;height:180pt;visibility:visible">
            <v:imagedata r:id="rId19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9" o:spid="_x0000_i1039" type="#_x0000_t75" style="width:312pt;height:177.75pt;visibility:visible">
            <v:imagedata r:id="rId20" o:title=""/>
          </v:shape>
        </w:pict>
      </w:r>
    </w:p>
    <w:p w:rsidR="00632C8E" w:rsidRPr="00A24412" w:rsidRDefault="00632C8E" w:rsidP="009B2B00">
      <w:pPr>
        <w:ind w:firstLineChars="100" w:firstLine="31680"/>
        <w:rPr>
          <w:szCs w:val="21"/>
        </w:rPr>
      </w:pPr>
      <w:r w:rsidRPr="00A24412">
        <w:rPr>
          <w:rFonts w:hint="eastAsia"/>
          <w:szCs w:val="21"/>
        </w:rPr>
        <w:t>点击“保存”后，弹出添加成功的窗口。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10" o:spid="_x0000_i1040" type="#_x0000_t75" style="width:306pt;height:43.5pt;visibility:visible">
            <v:imagedata r:id="rId21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CF6D44">
        <w:rPr>
          <w:rFonts w:hint="eastAsia"/>
          <w:szCs w:val="21"/>
        </w:rPr>
        <w:t>在用户管理的，用户类型里就可看到用户己经添加成功了。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在用户类型的页面，双击行，就会弹出窗口</w:t>
      </w:r>
    </w:p>
    <w:p w:rsidR="00632C8E" w:rsidRPr="00774846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18" o:spid="_x0000_i1041" type="#_x0000_t75" style="width:306pt;height:137.25pt;visibility:visible">
            <v:imagedata r:id="rId22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在这里可以直接修改公司用户的信息。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用管理员登录系统，就会看到可以给用户类型的用户授权。授权不同，用户登录后看到的模块也就不同。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管理登录，点击后面的“授权”按钮，就会弹出如下的窗口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42" type="#_x0000_t75" style="width:312pt;height:276.75pt;visibility:visible">
            <v:imagedata r:id="rId23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给这个用户一些权限。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保存后，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43" type="#_x0000_t75" style="width:312pt;height:270.75pt;visibility:visible">
            <v:imagedata r:id="rId24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确定后，权限己经分配成功。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用这个用户登录后，只能看到上面给了权限的项目。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44" type="#_x0000_t75" style="width:306.75pt;height:63pt;visibility:visible">
            <v:imagedata r:id="rId25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Pr="00CF6D44" w:rsidRDefault="00632C8E" w:rsidP="009B2B00">
      <w:pPr>
        <w:ind w:firstLineChars="100" w:firstLine="31680"/>
        <w:rPr>
          <w:szCs w:val="21"/>
        </w:rPr>
      </w:pPr>
    </w:p>
    <w:p w:rsidR="00632C8E" w:rsidRPr="00870147" w:rsidRDefault="00632C8E" w:rsidP="009B2B00">
      <w:pPr>
        <w:ind w:firstLineChars="100" w:firstLine="31680"/>
        <w:rPr>
          <w:szCs w:val="21"/>
        </w:rPr>
      </w:pPr>
      <w:r w:rsidRPr="00870147">
        <w:rPr>
          <w:rFonts w:hint="eastAsia"/>
          <w:szCs w:val="21"/>
        </w:rPr>
        <w:t>在客户类型页面，双击行，弹出如下的窗口</w:t>
      </w:r>
    </w:p>
    <w:p w:rsidR="00632C8E" w:rsidRPr="00A65115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19" o:spid="_x0000_i1045" type="#_x0000_t75" style="width:312pt;height:180.75pt;visibility:visible">
            <v:imagedata r:id="rId26" o:title=""/>
          </v:shape>
        </w:pict>
      </w:r>
    </w:p>
    <w:p w:rsidR="00632C8E" w:rsidRPr="007B1B9D" w:rsidRDefault="00632C8E" w:rsidP="009B2B00">
      <w:pPr>
        <w:ind w:firstLineChars="100" w:firstLine="31680"/>
        <w:rPr>
          <w:szCs w:val="21"/>
        </w:rPr>
      </w:pPr>
      <w:r w:rsidRPr="007B1B9D">
        <w:rPr>
          <w:rFonts w:hint="eastAsia"/>
          <w:szCs w:val="21"/>
        </w:rPr>
        <w:t>这里会增加一个客户等级选项，在这里一定要给客户一个等级，不然</w:t>
      </w:r>
      <w:r>
        <w:rPr>
          <w:rFonts w:hint="eastAsia"/>
          <w:szCs w:val="21"/>
        </w:rPr>
        <w:t>客户就没有审核成功</w:t>
      </w:r>
      <w:r w:rsidRPr="007B1B9D">
        <w:rPr>
          <w:rFonts w:hint="eastAsia"/>
          <w:szCs w:val="21"/>
        </w:rPr>
        <w:t>。</w:t>
      </w:r>
      <w:r>
        <w:rPr>
          <w:rFonts w:hint="eastAsia"/>
          <w:szCs w:val="21"/>
        </w:rPr>
        <w:t>不能登录系统参加竞价等项目。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1F648E">
      <w:pPr>
        <w:rPr>
          <w:b/>
          <w:szCs w:val="21"/>
        </w:rPr>
      </w:pPr>
    </w:p>
    <w:p w:rsidR="00632C8E" w:rsidRDefault="00632C8E" w:rsidP="00357BE6">
      <w:pPr>
        <w:pStyle w:val="Heading2"/>
      </w:pPr>
      <w:bookmarkStart w:id="5" w:name="_Toc374862014"/>
      <w:r w:rsidRPr="00770E09">
        <w:rPr>
          <w:rFonts w:hint="eastAsia"/>
        </w:rPr>
        <w:t>客户级别</w:t>
      </w:r>
      <w:bookmarkEnd w:id="5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A03CE6">
        <w:rPr>
          <w:rFonts w:hint="eastAsia"/>
          <w:szCs w:val="21"/>
        </w:rPr>
        <w:t>添加、修改、删除客户的级别</w:t>
      </w:r>
      <w:r>
        <w:rPr>
          <w:rFonts w:hint="eastAsia"/>
          <w:szCs w:val="21"/>
        </w:rPr>
        <w:t>及申报上限。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31006D">
        <w:rPr>
          <w:rFonts w:hint="eastAsia"/>
          <w:b/>
          <w:szCs w:val="21"/>
        </w:rPr>
        <w:t>操作：</w:t>
      </w:r>
      <w:r>
        <w:rPr>
          <w:rFonts w:hint="eastAsia"/>
          <w:szCs w:val="21"/>
        </w:rPr>
        <w:t>点开客户级别，就会看到如下的界面：</w:t>
      </w:r>
    </w:p>
    <w:p w:rsidR="00632C8E" w:rsidRPr="00F02B00" w:rsidRDefault="00632C8E" w:rsidP="009B2B00">
      <w:pPr>
        <w:ind w:firstLineChars="100" w:firstLine="31680"/>
        <w:rPr>
          <w:szCs w:val="21"/>
        </w:rPr>
      </w:pPr>
      <w:r w:rsidRPr="006340CB">
        <w:rPr>
          <w:szCs w:val="21"/>
        </w:rPr>
        <w:pict>
          <v:shape id="_x0000_i1046" type="#_x0000_t75" style="width:317.25pt;height:51pt">
            <v:imagedata r:id="rId27" o:title=""/>
          </v:shape>
        </w:pict>
      </w:r>
    </w:p>
    <w:p w:rsidR="00632C8E" w:rsidRPr="00897495" w:rsidRDefault="00632C8E" w:rsidP="009B2B00">
      <w:pPr>
        <w:ind w:firstLineChars="100" w:firstLine="31680"/>
        <w:rPr>
          <w:b/>
          <w:szCs w:val="21"/>
        </w:rPr>
      </w:pPr>
      <w:r w:rsidRPr="00897495">
        <w:rPr>
          <w:rFonts w:hint="eastAsia"/>
          <w:b/>
          <w:szCs w:val="21"/>
        </w:rPr>
        <w:t>添加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在最后一个空文本框里填写客户级别、申报上限如下：</w:t>
      </w:r>
    </w:p>
    <w:p w:rsidR="00632C8E" w:rsidRPr="00F02B00" w:rsidRDefault="00632C8E" w:rsidP="009B2B00">
      <w:pPr>
        <w:ind w:firstLineChars="100" w:firstLine="31680"/>
        <w:rPr>
          <w:noProof/>
          <w:szCs w:val="21"/>
        </w:rPr>
      </w:pPr>
      <w:r w:rsidRPr="006340CB">
        <w:rPr>
          <w:noProof/>
          <w:szCs w:val="21"/>
        </w:rPr>
        <w:pict>
          <v:shape id="_x0000_i1047" type="#_x0000_t75" style="width:310.5pt;height:31.5pt">
            <v:imagedata r:id="rId28" o:title=""/>
          </v:shape>
        </w:pict>
      </w:r>
    </w:p>
    <w:p w:rsidR="00632C8E" w:rsidRDefault="00632C8E" w:rsidP="009B2B00">
      <w:pPr>
        <w:ind w:firstLineChars="100" w:firstLine="31680"/>
        <w:rPr>
          <w:noProof/>
          <w:szCs w:val="21"/>
        </w:rPr>
      </w:pP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点击后面的“添加客户等级”，就会弹出如下窗口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11" o:spid="_x0000_i1048" type="#_x0000_t75" style="width:155.25pt;height:83.25pt;visibility:visible">
            <v:imagedata r:id="rId29" o:title=""/>
          </v:shape>
        </w:pict>
      </w:r>
      <w:r w:rsidRPr="006340CB">
        <w:rPr>
          <w:noProof/>
          <w:szCs w:val="21"/>
        </w:rPr>
        <w:pict>
          <v:shape id="图片 12" o:spid="_x0000_i1049" type="#_x0000_t75" style="width:90.75pt;height:65.25pt;visibility:visible">
            <v:imagedata r:id="rId30" o:title=""/>
          </v:shape>
        </w:pict>
      </w:r>
    </w:p>
    <w:p w:rsidR="00632C8E" w:rsidRPr="000D3233" w:rsidRDefault="00632C8E" w:rsidP="009B2B00">
      <w:pPr>
        <w:ind w:firstLineChars="100" w:firstLine="31680"/>
        <w:rPr>
          <w:szCs w:val="21"/>
        </w:rPr>
      </w:pPr>
      <w:r w:rsidRPr="000D3233">
        <w:rPr>
          <w:rFonts w:hint="eastAsia"/>
          <w:szCs w:val="21"/>
        </w:rPr>
        <w:t>点击确定后，</w:t>
      </w:r>
      <w:r>
        <w:rPr>
          <w:rFonts w:hint="eastAsia"/>
          <w:szCs w:val="21"/>
        </w:rPr>
        <w:t>再弹出一个添加成功的窗口，</w:t>
      </w:r>
      <w:r w:rsidRPr="000D3233">
        <w:rPr>
          <w:rFonts w:hint="eastAsia"/>
          <w:szCs w:val="21"/>
        </w:rPr>
        <w:t>客户等级就添加成功了。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修改</w:t>
      </w:r>
    </w:p>
    <w:p w:rsidR="00632C8E" w:rsidRPr="006F2333" w:rsidRDefault="00632C8E" w:rsidP="009B2B00">
      <w:pPr>
        <w:ind w:firstLineChars="100" w:firstLine="31680"/>
        <w:rPr>
          <w:szCs w:val="21"/>
        </w:rPr>
      </w:pPr>
      <w:r w:rsidRPr="006F2333">
        <w:rPr>
          <w:rFonts w:hint="eastAsia"/>
          <w:szCs w:val="21"/>
        </w:rPr>
        <w:t>把</w:t>
      </w:r>
      <w:r w:rsidRPr="006F2333">
        <w:rPr>
          <w:szCs w:val="21"/>
        </w:rPr>
        <w:t>E</w:t>
      </w:r>
      <w:r w:rsidRPr="006F2333">
        <w:rPr>
          <w:rFonts w:hint="eastAsia"/>
          <w:szCs w:val="21"/>
        </w:rPr>
        <w:t>改成</w:t>
      </w:r>
      <w:r w:rsidRPr="006F2333">
        <w:rPr>
          <w:szCs w:val="21"/>
        </w:rPr>
        <w:t>F</w:t>
      </w:r>
      <w:r>
        <w:rPr>
          <w:szCs w:val="21"/>
        </w:rPr>
        <w:t>,</w:t>
      </w:r>
      <w:r w:rsidRPr="006F2333">
        <w:rPr>
          <w:rFonts w:hint="eastAsia"/>
          <w:szCs w:val="21"/>
        </w:rPr>
        <w:t>如下：</w:t>
      </w:r>
    </w:p>
    <w:p w:rsidR="00632C8E" w:rsidRPr="00135569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50" type="#_x0000_t75" style="width:320.25pt;height:29.25pt">
            <v:imagedata r:id="rId31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932FAE">
        <w:rPr>
          <w:rFonts w:hint="eastAsia"/>
          <w:szCs w:val="21"/>
        </w:rPr>
        <w:t>再点击后面的“更新”，</w:t>
      </w:r>
      <w:r>
        <w:rPr>
          <w:rFonts w:hint="eastAsia"/>
          <w:szCs w:val="21"/>
        </w:rPr>
        <w:t>就会弹出如下的窗口</w:t>
      </w:r>
    </w:p>
    <w:p w:rsidR="00632C8E" w:rsidRPr="00932FA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15" o:spid="_x0000_i1051" type="#_x0000_t75" style="width:160.5pt;height:68.25pt;visibility:visible">
            <v:imagedata r:id="rId32" o:title=""/>
          </v:shape>
        </w:pict>
      </w:r>
      <w:r>
        <w:rPr>
          <w:noProof/>
          <w:szCs w:val="21"/>
        </w:rPr>
        <w:t xml:space="preserve">  </w:t>
      </w:r>
      <w:r w:rsidRPr="006340CB">
        <w:rPr>
          <w:noProof/>
          <w:szCs w:val="21"/>
        </w:rPr>
        <w:pict>
          <v:shape id="图片 16" o:spid="_x0000_i1052" type="#_x0000_t75" style="width:99.75pt;height:67.5pt;visibility:visible">
            <v:imagedata r:id="rId33" o:title=""/>
          </v:shape>
        </w:pict>
      </w:r>
    </w:p>
    <w:p w:rsidR="00632C8E" w:rsidRPr="00D75D8D" w:rsidRDefault="00632C8E" w:rsidP="009B2B00">
      <w:pPr>
        <w:ind w:firstLineChars="100" w:firstLine="31680"/>
        <w:rPr>
          <w:szCs w:val="21"/>
        </w:rPr>
      </w:pPr>
      <w:r w:rsidRPr="00D75D8D">
        <w:rPr>
          <w:rFonts w:hint="eastAsia"/>
          <w:szCs w:val="21"/>
        </w:rPr>
        <w:t>点击“确定”后，就会弹出一个更新成功的窗口。</w:t>
      </w:r>
      <w:r>
        <w:rPr>
          <w:rFonts w:hint="eastAsia"/>
          <w:szCs w:val="21"/>
        </w:rPr>
        <w:t>即更新成功。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删除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327298">
        <w:rPr>
          <w:rFonts w:hint="eastAsia"/>
          <w:szCs w:val="21"/>
        </w:rPr>
        <w:t>选择要删除的那一行，点击后面的“删除”</w:t>
      </w:r>
      <w:r>
        <w:rPr>
          <w:szCs w:val="21"/>
        </w:rPr>
        <w:t>,</w:t>
      </w:r>
      <w:r>
        <w:rPr>
          <w:rFonts w:hint="eastAsia"/>
          <w:szCs w:val="21"/>
        </w:rPr>
        <w:t>会弹出如下的窗口。</w:t>
      </w:r>
    </w:p>
    <w:p w:rsidR="00632C8E" w:rsidRPr="00327298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17" o:spid="_x0000_i1053" type="#_x0000_t75" style="width:160.5pt;height:65.25pt;visibility:visible">
            <v:imagedata r:id="rId34" o:title=""/>
          </v:shape>
        </w:pict>
      </w:r>
      <w:r w:rsidRPr="006340CB">
        <w:rPr>
          <w:noProof/>
          <w:szCs w:val="21"/>
        </w:rPr>
        <w:pict>
          <v:shape id="_x0000_i1054" type="#_x0000_t75" style="width:100.5pt;height:67.5pt;visibility:visible">
            <v:imagedata r:id="rId35" o:title=""/>
          </v:shape>
        </w:pict>
      </w:r>
    </w:p>
    <w:p w:rsidR="00632C8E" w:rsidRPr="006E5041" w:rsidRDefault="00632C8E" w:rsidP="009B2B00">
      <w:pPr>
        <w:ind w:firstLineChars="100" w:firstLine="31680"/>
        <w:rPr>
          <w:szCs w:val="21"/>
        </w:rPr>
      </w:pPr>
      <w:r w:rsidRPr="006E5041">
        <w:rPr>
          <w:rFonts w:hint="eastAsia"/>
          <w:szCs w:val="21"/>
        </w:rPr>
        <w:t>确定后，弹出删除成功的窗口。</w:t>
      </w:r>
      <w:r>
        <w:rPr>
          <w:rFonts w:hint="eastAsia"/>
          <w:szCs w:val="21"/>
        </w:rPr>
        <w:t>删除成功。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2979BB">
      <w:pPr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bookmarkStart w:id="6" w:name="_Toc374862015"/>
      <w:r w:rsidRPr="00357BE6">
        <w:rPr>
          <w:rStyle w:val="Heading2Char"/>
          <w:rFonts w:hint="eastAsia"/>
        </w:rPr>
        <w:t>产品类别</w:t>
      </w:r>
      <w:bookmarkEnd w:id="6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9C49DA">
        <w:rPr>
          <w:rFonts w:hint="eastAsia"/>
          <w:szCs w:val="21"/>
        </w:rPr>
        <w:t>增加、修改、删除产品等级及修改产品等级下各客户等级的区域上限、客户上限、排名等。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9C49DA">
        <w:rPr>
          <w:rFonts w:hint="eastAsia"/>
          <w:szCs w:val="21"/>
        </w:rPr>
        <w:t>点开节点，看到如下的界面。</w:t>
      </w:r>
    </w:p>
    <w:p w:rsidR="00632C8E" w:rsidRPr="00135569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55" type="#_x0000_t75" style="width:309pt;height:125.25pt">
            <v:imagedata r:id="rId36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修改产品分类里的客户等级</w:t>
      </w:r>
    </w:p>
    <w:p w:rsidR="00632C8E" w:rsidRPr="00135569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56" type="#_x0000_t75" style="width:314.25pt;height:81.75pt">
            <v:imagedata r:id="rId37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在里面的边框里填写正确的数据（</w:t>
      </w:r>
      <w:r w:rsidRPr="009C49DA">
        <w:rPr>
          <w:rFonts w:hint="eastAsia"/>
          <w:color w:val="FF0000"/>
          <w:szCs w:val="21"/>
        </w:rPr>
        <w:t>注：这里的产品分类下的客户上限、区域上限一定要填写</w:t>
      </w:r>
      <w:r w:rsidRPr="009C49DA">
        <w:rPr>
          <w:rFonts w:hint="eastAsia"/>
          <w:szCs w:val="21"/>
        </w:rPr>
        <w:t>），点击后面的“更新等级”，就会弹出如下的窗口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>
        <w:rPr>
          <w:b/>
          <w:szCs w:val="21"/>
        </w:rPr>
        <w:t xml:space="preserve">    </w:t>
      </w:r>
      <w:r w:rsidRPr="006340CB">
        <w:rPr>
          <w:b/>
          <w:szCs w:val="21"/>
        </w:rPr>
        <w:pict>
          <v:shape id="_x0000_i1057" type="#_x0000_t75" style="width:126.75pt;height:84pt">
            <v:imagedata r:id="rId38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确定后，数据就己经更新成功。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修改产品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58" type="#_x0000_t75" style="width:318.75pt;height:78pt">
            <v:imagedata r:id="rId39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在红色方框里，填写正确的数据后，点击后面的“更新产品”按钮，弹出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59" type="#_x0000_t75" style="width:138pt;height:69.75pt">
            <v:imagedata r:id="rId40" o:title=""/>
          </v:shape>
        </w:pict>
      </w:r>
      <w:r>
        <w:rPr>
          <w:b/>
          <w:szCs w:val="21"/>
        </w:rPr>
        <w:t xml:space="preserve">   </w:t>
      </w:r>
      <w:r w:rsidRPr="006340CB">
        <w:rPr>
          <w:b/>
          <w:szCs w:val="21"/>
        </w:rPr>
        <w:pict>
          <v:shape id="_x0000_i1060" type="#_x0000_t75" style="width:102.75pt;height:69.75pt">
            <v:imagedata r:id="rId41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产品己经更新成功。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增加产品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61" type="#_x0000_t75" style="width:296.25pt;height:18.75pt">
            <v:imagedata r:id="rId42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在产品列表的最下面一行，可以看如上的方框，填写正确的数据后，点击后面的“添加产品”，弹出如下的窗口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62" type="#_x0000_t75" style="width:141pt;height:67.5pt">
            <v:imagedata r:id="rId43" o:title=""/>
          </v:shape>
        </w:pict>
      </w:r>
      <w:r>
        <w:rPr>
          <w:b/>
          <w:szCs w:val="21"/>
        </w:rPr>
        <w:t xml:space="preserve">   </w:t>
      </w:r>
      <w:r w:rsidRPr="006340CB">
        <w:rPr>
          <w:b/>
          <w:szCs w:val="21"/>
        </w:rPr>
        <w:pict>
          <v:shape id="_x0000_i1063" type="#_x0000_t75" style="width:99.75pt;height:66.75pt">
            <v:imagedata r:id="rId44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确定后，产品就已添加成功。</w:t>
      </w:r>
    </w:p>
    <w:p w:rsidR="00632C8E" w:rsidRPr="00174A72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064" type="#_x0000_t75" style="width:303pt;height:56.25pt">
            <v:imagedata r:id="rId45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Pr="00534639" w:rsidRDefault="00632C8E" w:rsidP="00357BE6">
      <w:pPr>
        <w:pStyle w:val="Heading2"/>
      </w:pPr>
      <w:bookmarkStart w:id="7" w:name="_Toc374862016"/>
      <w:r w:rsidRPr="00534639">
        <w:rPr>
          <w:rFonts w:hint="eastAsia"/>
        </w:rPr>
        <w:t>竞价标的管理</w:t>
      </w:r>
      <w:bookmarkEnd w:id="7"/>
    </w:p>
    <w:p w:rsidR="00632C8E" w:rsidRPr="000B70EE" w:rsidRDefault="00632C8E" w:rsidP="009B2B00">
      <w:pPr>
        <w:ind w:firstLineChars="100" w:firstLine="31680"/>
        <w:rPr>
          <w:b/>
          <w:color w:val="000000"/>
          <w:szCs w:val="21"/>
        </w:rPr>
      </w:pPr>
      <w:r w:rsidRPr="000B70EE">
        <w:rPr>
          <w:rFonts w:hint="eastAsia"/>
          <w:b/>
          <w:color w:val="000000"/>
          <w:szCs w:val="21"/>
        </w:rPr>
        <w:t>描述：</w:t>
      </w:r>
      <w:r w:rsidRPr="000B70EE">
        <w:rPr>
          <w:rFonts w:hint="eastAsia"/>
          <w:color w:val="000000"/>
          <w:szCs w:val="21"/>
        </w:rPr>
        <w:t>添加竞价标及竞价标的管理</w:t>
      </w:r>
    </w:p>
    <w:p w:rsidR="00632C8E" w:rsidRDefault="00632C8E" w:rsidP="009B2B00">
      <w:pPr>
        <w:ind w:firstLineChars="100" w:firstLine="31680"/>
        <w:rPr>
          <w:b/>
          <w:color w:val="000000"/>
          <w:szCs w:val="21"/>
        </w:rPr>
      </w:pPr>
      <w:r w:rsidRPr="000B70EE">
        <w:rPr>
          <w:rFonts w:hint="eastAsia"/>
          <w:b/>
          <w:color w:val="000000"/>
          <w:szCs w:val="21"/>
        </w:rPr>
        <w:t>操作：</w:t>
      </w:r>
      <w:r w:rsidRPr="00F12B95">
        <w:rPr>
          <w:rFonts w:hint="eastAsia"/>
          <w:color w:val="000000"/>
          <w:szCs w:val="21"/>
        </w:rPr>
        <w:t>点开节点，就会看到如下的界面</w:t>
      </w:r>
    </w:p>
    <w:p w:rsidR="00632C8E" w:rsidRDefault="00632C8E" w:rsidP="009B2B00">
      <w:pPr>
        <w:ind w:firstLineChars="100" w:firstLine="31680"/>
        <w:rPr>
          <w:b/>
          <w:noProof/>
          <w:color w:val="000000"/>
          <w:szCs w:val="21"/>
        </w:rPr>
      </w:pPr>
      <w:r w:rsidRPr="006340CB">
        <w:rPr>
          <w:b/>
          <w:noProof/>
          <w:color w:val="000000"/>
          <w:szCs w:val="21"/>
        </w:rPr>
        <w:pict>
          <v:shape id="_x0000_i1065" type="#_x0000_t75" style="width:318pt;height:52.5pt">
            <v:imagedata r:id="rId46" o:title=""/>
          </v:shape>
        </w:pict>
      </w:r>
    </w:p>
    <w:p w:rsidR="00632C8E" w:rsidRPr="0015324F" w:rsidRDefault="00632C8E" w:rsidP="009B2B00">
      <w:pPr>
        <w:ind w:firstLineChars="100" w:firstLine="31680"/>
        <w:rPr>
          <w:color w:val="000000"/>
          <w:szCs w:val="21"/>
        </w:rPr>
      </w:pPr>
      <w:r w:rsidRPr="0015324F">
        <w:rPr>
          <w:rFonts w:hint="eastAsia"/>
          <w:color w:val="000000"/>
          <w:szCs w:val="21"/>
        </w:rPr>
        <w:t>可以选择时间段，产品类型来显示竞价标的信息。</w:t>
      </w:r>
    </w:p>
    <w:p w:rsidR="00632C8E" w:rsidRPr="00AB0D50" w:rsidRDefault="00632C8E" w:rsidP="009B2B00">
      <w:pPr>
        <w:ind w:firstLineChars="100" w:firstLine="31680"/>
        <w:rPr>
          <w:b/>
          <w:color w:val="000000"/>
          <w:szCs w:val="21"/>
        </w:rPr>
      </w:pPr>
      <w:r w:rsidRPr="00AB0D50">
        <w:rPr>
          <w:rFonts w:hint="eastAsia"/>
          <w:b/>
          <w:color w:val="000000"/>
          <w:szCs w:val="21"/>
        </w:rPr>
        <w:t>添加竞价标</w:t>
      </w:r>
    </w:p>
    <w:p w:rsidR="00632C8E" w:rsidRPr="00861546" w:rsidRDefault="00632C8E" w:rsidP="009B2B00">
      <w:pPr>
        <w:ind w:firstLineChars="100" w:firstLine="31680"/>
        <w:rPr>
          <w:color w:val="000000"/>
          <w:szCs w:val="21"/>
        </w:rPr>
      </w:pPr>
      <w:r w:rsidRPr="00861546">
        <w:rPr>
          <w:rFonts w:hint="eastAsia"/>
          <w:color w:val="000000"/>
          <w:szCs w:val="21"/>
        </w:rPr>
        <w:t>在最后一行里面填写正确的信息，如下：</w:t>
      </w:r>
    </w:p>
    <w:p w:rsidR="00632C8E" w:rsidRPr="00BF31D4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color w:val="FF0000"/>
          <w:szCs w:val="21"/>
        </w:rPr>
        <w:pict>
          <v:shape id="_x0000_i1066" type="#_x0000_t75" style="width:318.75pt;height:54pt">
            <v:imagedata r:id="rId47" o:title=""/>
          </v:shape>
        </w:pict>
      </w:r>
    </w:p>
    <w:p w:rsidR="00632C8E" w:rsidRPr="00861546" w:rsidRDefault="00632C8E" w:rsidP="009B2B00">
      <w:pPr>
        <w:ind w:firstLineChars="100" w:firstLine="31680"/>
        <w:rPr>
          <w:color w:val="000000"/>
          <w:szCs w:val="21"/>
        </w:rPr>
      </w:pPr>
      <w:r w:rsidRPr="00861546">
        <w:rPr>
          <w:rFonts w:hint="eastAsia"/>
          <w:color w:val="000000"/>
          <w:szCs w:val="21"/>
        </w:rPr>
        <w:t>点击后面的“添加竞价标的”</w:t>
      </w:r>
      <w:r w:rsidRPr="00861546">
        <w:rPr>
          <w:color w:val="000000"/>
          <w:szCs w:val="21"/>
        </w:rPr>
        <w:t>,</w:t>
      </w:r>
      <w:r w:rsidRPr="00861546">
        <w:rPr>
          <w:rFonts w:hint="eastAsia"/>
          <w:color w:val="000000"/>
          <w:szCs w:val="21"/>
        </w:rPr>
        <w:t>就会弹出这样的窗口</w:t>
      </w:r>
    </w:p>
    <w:p w:rsidR="00632C8E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noProof/>
          <w:color w:val="FF0000"/>
          <w:szCs w:val="21"/>
        </w:rPr>
        <w:pict>
          <v:shape id="图片 28" o:spid="_x0000_i1067" type="#_x0000_t75" style="width:164.25pt;height:68.25pt;visibility:visible">
            <v:imagedata r:id="rId48" o:title=""/>
          </v:shape>
        </w:pict>
      </w:r>
      <w:r>
        <w:rPr>
          <w:b/>
          <w:noProof/>
          <w:color w:val="FF0000"/>
          <w:szCs w:val="21"/>
        </w:rPr>
        <w:t xml:space="preserve">  </w:t>
      </w:r>
      <w:r w:rsidRPr="006340CB">
        <w:rPr>
          <w:b/>
          <w:noProof/>
          <w:color w:val="FF0000"/>
          <w:szCs w:val="21"/>
        </w:rPr>
        <w:pict>
          <v:shape id="图片 29" o:spid="_x0000_i1068" type="#_x0000_t75" style="width:98.25pt;height:63pt;visibility:visible">
            <v:imagedata r:id="rId49" o:title=""/>
          </v:shape>
        </w:pic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 w:rsidRPr="00F70E21">
        <w:rPr>
          <w:rFonts w:hint="eastAsia"/>
          <w:color w:val="000000"/>
          <w:szCs w:val="21"/>
        </w:rPr>
        <w:t>即竞价标添加成功。</w: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更新</w:t>
      </w:r>
    </w:p>
    <w:p w:rsidR="00632C8E" w:rsidRPr="00BF31D4" w:rsidRDefault="00632C8E" w:rsidP="009B2B00">
      <w:pPr>
        <w:ind w:firstLineChars="100" w:firstLine="31680"/>
        <w:rPr>
          <w:color w:val="000000"/>
          <w:szCs w:val="21"/>
        </w:rPr>
      </w:pPr>
      <w:r w:rsidRPr="006340CB">
        <w:rPr>
          <w:color w:val="000000"/>
          <w:szCs w:val="21"/>
        </w:rPr>
        <w:pict>
          <v:shape id="_x0000_i1069" type="#_x0000_t75" style="width:312.75pt;height:61.5pt">
            <v:imagedata r:id="rId50" o:title=""/>
          </v:shape>
        </w:pic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如图把上面的时间，修改一下，再点击后面“更新”。</w:t>
      </w:r>
      <w:r w:rsidRPr="00B95606">
        <w:rPr>
          <w:rFonts w:hint="eastAsia"/>
          <w:color w:val="000000"/>
          <w:szCs w:val="21"/>
        </w:rPr>
        <w:t>弹出更新成功的窗口，即更新成功。</w:t>
      </w:r>
    </w:p>
    <w:p w:rsidR="00632C8E" w:rsidRPr="00BF31D4" w:rsidRDefault="00632C8E" w:rsidP="009B2B00">
      <w:pPr>
        <w:ind w:firstLineChars="100" w:firstLine="31680"/>
        <w:rPr>
          <w:color w:val="000000"/>
          <w:szCs w:val="21"/>
        </w:rPr>
      </w:pPr>
      <w:r w:rsidRPr="006340CB">
        <w:rPr>
          <w:color w:val="000000"/>
          <w:szCs w:val="21"/>
        </w:rPr>
        <w:pict>
          <v:shape id="_x0000_i1070" type="#_x0000_t75" style="width:316.5pt;height:39pt">
            <v:imagedata r:id="rId51" o:title=""/>
          </v:shape>
        </w:pic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也可修改竞价方式，选择后，也是点击后面“更新”</w:t>
      </w:r>
      <w:r w:rsidRPr="00BF31D4">
        <w:rPr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按钮。</w: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注：里面的数据都可修改，确记修改后，一定要点击后面的“更新”按钮。</w:t>
      </w:r>
    </w:p>
    <w:p w:rsidR="00632C8E" w:rsidRPr="00B95606" w:rsidRDefault="00632C8E" w:rsidP="0039316D">
      <w:pPr>
        <w:rPr>
          <w:color w:val="000000"/>
          <w:szCs w:val="21"/>
        </w:rPr>
      </w:pPr>
    </w:p>
    <w:p w:rsidR="00632C8E" w:rsidRPr="00EB60A5" w:rsidRDefault="00632C8E" w:rsidP="009B2B00">
      <w:pPr>
        <w:ind w:firstLineChars="50" w:firstLine="31680"/>
        <w:rPr>
          <w:color w:val="000000"/>
          <w:szCs w:val="21"/>
        </w:rPr>
      </w:pPr>
      <w:r w:rsidRPr="00EB60A5">
        <w:rPr>
          <w:rFonts w:hint="eastAsia"/>
          <w:color w:val="000000"/>
          <w:szCs w:val="21"/>
        </w:rPr>
        <w:t>在新竞价公告里就可以看到竞价己经添加成功。</w:t>
      </w:r>
    </w:p>
    <w:p w:rsidR="00632C8E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noProof/>
          <w:color w:val="FF0000"/>
          <w:szCs w:val="21"/>
        </w:rPr>
        <w:pict>
          <v:shape id="图片 32" o:spid="_x0000_i1071" type="#_x0000_t75" style="width:306.75pt;height:21pt;visibility:visible">
            <v:imagedata r:id="rId52" o:title=""/>
          </v:shape>
        </w:pict>
      </w:r>
    </w:p>
    <w:p w:rsidR="00632C8E" w:rsidRDefault="00632C8E" w:rsidP="007006B3">
      <w:pPr>
        <w:rPr>
          <w:b/>
          <w:color w:val="FF0000"/>
          <w:szCs w:val="21"/>
        </w:rPr>
      </w:pPr>
    </w:p>
    <w:p w:rsidR="00632C8E" w:rsidRDefault="00632C8E" w:rsidP="007006B3">
      <w:pPr>
        <w:rPr>
          <w:b/>
          <w:color w:val="FF0000"/>
          <w:szCs w:val="21"/>
        </w:rPr>
      </w:pPr>
    </w:p>
    <w:p w:rsidR="00632C8E" w:rsidRPr="00A67702" w:rsidRDefault="00632C8E" w:rsidP="007006B3">
      <w:pPr>
        <w:rPr>
          <w:b/>
          <w:color w:val="FF0000"/>
          <w:szCs w:val="21"/>
        </w:rPr>
      </w:pPr>
    </w:p>
    <w:p w:rsidR="00632C8E" w:rsidRDefault="00632C8E" w:rsidP="00357BE6">
      <w:pPr>
        <w:pStyle w:val="Heading2"/>
      </w:pPr>
      <w:bookmarkStart w:id="8" w:name="_Toc374862017"/>
      <w:r w:rsidRPr="00A67702">
        <w:rPr>
          <w:rFonts w:hint="eastAsia"/>
        </w:rPr>
        <w:t>参数管理</w:t>
      </w:r>
      <w:bookmarkEnd w:id="8"/>
    </w:p>
    <w:p w:rsidR="00632C8E" w:rsidRPr="00854766" w:rsidRDefault="00632C8E" w:rsidP="009B2B00">
      <w:pPr>
        <w:ind w:firstLineChars="100" w:firstLine="31680"/>
        <w:rPr>
          <w:color w:val="000000"/>
          <w:szCs w:val="21"/>
        </w:rPr>
      </w:pPr>
      <w:r w:rsidRPr="00854766">
        <w:rPr>
          <w:rFonts w:hint="eastAsia"/>
          <w:b/>
          <w:color w:val="000000"/>
          <w:szCs w:val="21"/>
        </w:rPr>
        <w:t>描述：</w:t>
      </w:r>
      <w:r w:rsidRPr="00854766">
        <w:rPr>
          <w:rFonts w:hint="eastAsia"/>
          <w:color w:val="000000"/>
          <w:szCs w:val="21"/>
        </w:rPr>
        <w:t>对奖励申请，竞价标，新竞价公告</w:t>
      </w:r>
      <w:r>
        <w:rPr>
          <w:rFonts w:hint="eastAsia"/>
          <w:color w:val="000000"/>
          <w:szCs w:val="21"/>
        </w:rPr>
        <w:t>等</w:t>
      </w:r>
      <w:r w:rsidRPr="00854766">
        <w:rPr>
          <w:rFonts w:hint="eastAsia"/>
          <w:color w:val="000000"/>
          <w:szCs w:val="21"/>
        </w:rPr>
        <w:t>参数的管理。</w:t>
      </w:r>
    </w:p>
    <w:p w:rsidR="00632C8E" w:rsidRPr="007C0A9C" w:rsidRDefault="00632C8E" w:rsidP="009B2B00">
      <w:pPr>
        <w:ind w:firstLineChars="100" w:firstLine="31680"/>
        <w:rPr>
          <w:b/>
          <w:color w:val="000000"/>
          <w:szCs w:val="21"/>
        </w:rPr>
      </w:pPr>
      <w:r w:rsidRPr="007C0A9C">
        <w:rPr>
          <w:rFonts w:hint="eastAsia"/>
          <w:b/>
          <w:color w:val="000000"/>
          <w:szCs w:val="21"/>
        </w:rPr>
        <w:t>操作：</w:t>
      </w:r>
      <w:r w:rsidRPr="007C0A9C">
        <w:rPr>
          <w:rFonts w:hint="eastAsia"/>
          <w:color w:val="000000"/>
          <w:szCs w:val="21"/>
        </w:rPr>
        <w:t>点开节点，就会看到如下的界面</w:t>
      </w:r>
    </w:p>
    <w:p w:rsidR="00632C8E" w:rsidRDefault="00632C8E" w:rsidP="009B2B00">
      <w:pPr>
        <w:ind w:firstLineChars="100" w:firstLine="31680"/>
        <w:rPr>
          <w:b/>
          <w:noProof/>
          <w:color w:val="FF0000"/>
          <w:szCs w:val="21"/>
        </w:rPr>
      </w:pPr>
      <w:r w:rsidRPr="006340CB">
        <w:rPr>
          <w:b/>
          <w:noProof/>
          <w:color w:val="FF0000"/>
          <w:szCs w:val="21"/>
        </w:rPr>
        <w:pict>
          <v:shape id="_x0000_i1072" type="#_x0000_t75" style="width:300pt;height:132pt">
            <v:imagedata r:id="rId53" o:title=""/>
          </v:shape>
        </w:pic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 w:rsidRPr="00881948">
        <w:rPr>
          <w:rFonts w:hint="eastAsia"/>
          <w:color w:val="000000"/>
          <w:szCs w:val="21"/>
        </w:rPr>
        <w:t>如上所示的竞价公告为</w:t>
      </w:r>
      <w:r w:rsidRPr="00881948">
        <w:rPr>
          <w:color w:val="000000"/>
          <w:szCs w:val="21"/>
        </w:rPr>
        <w:t>2</w:t>
      </w:r>
      <w:r w:rsidRPr="00881948"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在新竞价公告里的页面中，我们可以看到公告就有两条。</w:t>
      </w:r>
    </w:p>
    <w:p w:rsidR="00632C8E" w:rsidRDefault="00632C8E" w:rsidP="009B2B00">
      <w:pPr>
        <w:ind w:firstLineChars="100" w:firstLine="31680"/>
        <w:rPr>
          <w:color w:val="000000"/>
          <w:szCs w:val="21"/>
        </w:rPr>
      </w:pPr>
      <w:r w:rsidRPr="006340CB">
        <w:rPr>
          <w:noProof/>
          <w:color w:val="000000"/>
          <w:szCs w:val="21"/>
        </w:rPr>
        <w:pict>
          <v:shape id="图片 34" o:spid="_x0000_i1073" type="#_x0000_t75" style="width:311.25pt;height:36pt;visibility:visible">
            <v:imagedata r:id="rId54" o:title=""/>
          </v:shape>
        </w:pict>
      </w:r>
    </w:p>
    <w:p w:rsidR="00632C8E" w:rsidRPr="00881948" w:rsidRDefault="00632C8E" w:rsidP="009B2B00">
      <w:pPr>
        <w:ind w:firstLineChars="100" w:firstLine="316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这时公告期数改为</w:t>
      </w:r>
      <w:r>
        <w:rPr>
          <w:color w:val="000000"/>
          <w:szCs w:val="21"/>
        </w:rPr>
        <w:t>1</w:t>
      </w:r>
    </w:p>
    <w:p w:rsidR="00632C8E" w:rsidRPr="007A62D7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color w:val="FF0000"/>
          <w:szCs w:val="21"/>
        </w:rPr>
        <w:pict>
          <v:shape id="_x0000_i1074" type="#_x0000_t75" style="width:311.25pt;height:148.5pt">
            <v:imagedata r:id="rId55" o:title=""/>
          </v:shape>
        </w:pict>
      </w:r>
    </w:p>
    <w:p w:rsidR="00632C8E" w:rsidRPr="00ED1B37" w:rsidRDefault="00632C8E" w:rsidP="009B2B00">
      <w:pPr>
        <w:ind w:firstLineChars="100" w:firstLine="31680"/>
        <w:rPr>
          <w:color w:val="000000"/>
          <w:szCs w:val="21"/>
        </w:rPr>
      </w:pPr>
      <w:r w:rsidRPr="00ED1B37">
        <w:rPr>
          <w:rFonts w:hint="eastAsia"/>
          <w:color w:val="000000"/>
          <w:szCs w:val="21"/>
        </w:rPr>
        <w:t>保存后，在新竞价公告里就会看到公告只显示</w:t>
      </w:r>
      <w:r w:rsidRPr="00ED1B37">
        <w:rPr>
          <w:color w:val="000000"/>
          <w:szCs w:val="21"/>
        </w:rPr>
        <w:t>1</w:t>
      </w:r>
      <w:r w:rsidRPr="00ED1B37">
        <w:rPr>
          <w:rFonts w:hint="eastAsia"/>
          <w:color w:val="000000"/>
          <w:szCs w:val="21"/>
        </w:rPr>
        <w:t>条了。</w:t>
      </w:r>
    </w:p>
    <w:p w:rsidR="00632C8E" w:rsidRDefault="00632C8E" w:rsidP="009B2B00">
      <w:pPr>
        <w:ind w:firstLineChars="100" w:firstLine="31680"/>
        <w:rPr>
          <w:b/>
          <w:color w:val="FF0000"/>
          <w:szCs w:val="21"/>
        </w:rPr>
      </w:pPr>
    </w:p>
    <w:p w:rsidR="00632C8E" w:rsidRPr="007A62D7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color w:val="FF0000"/>
          <w:szCs w:val="21"/>
        </w:rPr>
        <w:pict>
          <v:shape id="_x0000_i1075" type="#_x0000_t75" style="width:288.75pt;height:147pt">
            <v:imagedata r:id="rId56" o:title=""/>
          </v:shape>
        </w:pict>
      </w:r>
    </w:p>
    <w:p w:rsidR="00632C8E" w:rsidRPr="00DB3CE9" w:rsidRDefault="00632C8E" w:rsidP="009B2B00">
      <w:pPr>
        <w:ind w:firstLineChars="100" w:firstLine="31680"/>
        <w:rPr>
          <w:color w:val="000000"/>
          <w:szCs w:val="21"/>
        </w:rPr>
      </w:pPr>
      <w:r w:rsidRPr="00DB3CE9">
        <w:rPr>
          <w:rFonts w:hint="eastAsia"/>
          <w:color w:val="000000"/>
          <w:szCs w:val="21"/>
        </w:rPr>
        <w:t>这里边框的数据，可以在竞价标的管理那里看到。</w:t>
      </w:r>
    </w:p>
    <w:p w:rsidR="00632C8E" w:rsidRPr="007A62D7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color w:val="FF0000"/>
          <w:szCs w:val="21"/>
        </w:rPr>
        <w:pict>
          <v:shape id="_x0000_i1076" type="#_x0000_t75" style="width:309.75pt;height:66pt">
            <v:imagedata r:id="rId57" o:title=""/>
          </v:shape>
        </w:pict>
      </w:r>
    </w:p>
    <w:p w:rsidR="00632C8E" w:rsidRPr="001623BD" w:rsidRDefault="00632C8E" w:rsidP="009B2B00">
      <w:pPr>
        <w:ind w:firstLineChars="100" w:firstLine="31680"/>
        <w:rPr>
          <w:color w:val="000000"/>
          <w:szCs w:val="21"/>
        </w:rPr>
      </w:pPr>
      <w:r w:rsidRPr="001623BD">
        <w:rPr>
          <w:rFonts w:hint="eastAsia"/>
          <w:color w:val="000000"/>
          <w:szCs w:val="21"/>
        </w:rPr>
        <w:t>如果在参数管理那边修改后，这边竞价标的管理，也会修改，方便下次操作。</w:t>
      </w:r>
    </w:p>
    <w:p w:rsidR="00632C8E" w:rsidRPr="007A62D7" w:rsidRDefault="00632C8E" w:rsidP="009B2B00">
      <w:pPr>
        <w:ind w:firstLineChars="100" w:firstLine="31680"/>
        <w:rPr>
          <w:b/>
          <w:color w:val="FF0000"/>
          <w:szCs w:val="21"/>
        </w:rPr>
      </w:pPr>
      <w:r w:rsidRPr="006340CB">
        <w:rPr>
          <w:b/>
          <w:color w:val="FF0000"/>
          <w:szCs w:val="21"/>
        </w:rPr>
        <w:pict>
          <v:shape id="_x0000_i1077" type="#_x0000_t75" style="width:301.5pt;height:114pt">
            <v:imagedata r:id="rId58" o:title=""/>
          </v:shape>
        </w:pict>
      </w:r>
    </w:p>
    <w:p w:rsidR="00632C8E" w:rsidRPr="0018757D" w:rsidRDefault="00632C8E" w:rsidP="009B2B00">
      <w:pPr>
        <w:ind w:firstLineChars="100" w:firstLine="31680"/>
        <w:rPr>
          <w:b/>
          <w:color w:val="000000"/>
          <w:szCs w:val="21"/>
        </w:rPr>
      </w:pPr>
      <w:r w:rsidRPr="0018757D">
        <w:rPr>
          <w:rFonts w:hint="eastAsia"/>
          <w:b/>
          <w:color w:val="000000"/>
          <w:szCs w:val="21"/>
        </w:rPr>
        <w:t>竞价标的管理</w:t>
      </w:r>
    </w:p>
    <w:p w:rsidR="00632C8E" w:rsidRDefault="00632C8E" w:rsidP="009B2B00">
      <w:pPr>
        <w:ind w:firstLineChars="100" w:firstLine="31680"/>
        <w:rPr>
          <w:b/>
          <w:color w:val="FF0000"/>
          <w:szCs w:val="21"/>
        </w:rPr>
      </w:pPr>
    </w:p>
    <w:p w:rsidR="00632C8E" w:rsidRPr="007A62D7" w:rsidRDefault="00632C8E" w:rsidP="007B4DF8">
      <w:pPr>
        <w:rPr>
          <w:b/>
          <w:szCs w:val="21"/>
        </w:rPr>
      </w:pPr>
      <w:r w:rsidRPr="006340CB">
        <w:rPr>
          <w:b/>
          <w:szCs w:val="21"/>
        </w:rPr>
        <w:pict>
          <v:shape id="_x0000_i1078" type="#_x0000_t75" style="width:324pt;height:62.25pt">
            <v:imagedata r:id="rId59" o:title=""/>
          </v:shape>
        </w:pict>
      </w:r>
    </w:p>
    <w:p w:rsidR="00632C8E" w:rsidRPr="009C49DA" w:rsidRDefault="00632C8E" w:rsidP="007B4DF8">
      <w:pPr>
        <w:rPr>
          <w:szCs w:val="21"/>
        </w:rPr>
      </w:pPr>
      <w:r w:rsidRPr="009C49DA">
        <w:rPr>
          <w:rFonts w:hint="eastAsia"/>
          <w:szCs w:val="21"/>
        </w:rPr>
        <w:t>也可修改积分管理的积分系数</w:t>
      </w:r>
    </w:p>
    <w:p w:rsidR="00632C8E" w:rsidRPr="007A62D7" w:rsidRDefault="00632C8E" w:rsidP="007B4DF8">
      <w:pPr>
        <w:rPr>
          <w:b/>
          <w:szCs w:val="21"/>
        </w:rPr>
      </w:pPr>
      <w:r w:rsidRPr="006340CB">
        <w:rPr>
          <w:b/>
          <w:szCs w:val="21"/>
        </w:rPr>
        <w:pict>
          <v:shape id="_x0000_i1079" type="#_x0000_t75" style="width:298.5pt;height:126.75pt">
            <v:imagedata r:id="rId60" o:title=""/>
          </v:shape>
        </w:pict>
      </w:r>
    </w:p>
    <w:p w:rsidR="00632C8E" w:rsidRPr="009C49DA" w:rsidRDefault="00632C8E" w:rsidP="007B4DF8">
      <w:pPr>
        <w:rPr>
          <w:szCs w:val="21"/>
        </w:rPr>
      </w:pPr>
      <w:r w:rsidRPr="009C49DA">
        <w:rPr>
          <w:rFonts w:hint="eastAsia"/>
          <w:szCs w:val="21"/>
        </w:rPr>
        <w:t>修改完后，点击“保存”按钮，即修改成功。</w:t>
      </w: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  <w:r>
        <w:rPr>
          <w:rFonts w:hint="eastAsia"/>
          <w:b/>
          <w:szCs w:val="21"/>
        </w:rPr>
        <w:t>短信参数</w:t>
      </w:r>
    </w:p>
    <w:p w:rsidR="00632C8E" w:rsidRDefault="00632C8E" w:rsidP="007B4DF8">
      <w:pPr>
        <w:rPr>
          <w:b/>
          <w:szCs w:val="21"/>
        </w:rPr>
      </w:pPr>
      <w:r>
        <w:rPr>
          <w:rFonts w:hint="eastAsia"/>
          <w:b/>
          <w:szCs w:val="21"/>
        </w:rPr>
        <w:t>在发送短信之前设置短信类型和发送类型。</w:t>
      </w:r>
    </w:p>
    <w:p w:rsidR="00632C8E" w:rsidRPr="0018757D" w:rsidRDefault="00632C8E" w:rsidP="007B4DF8">
      <w:pPr>
        <w:rPr>
          <w:b/>
          <w:szCs w:val="21"/>
        </w:rPr>
      </w:pPr>
      <w:r w:rsidRPr="006340CB">
        <w:rPr>
          <w:b/>
          <w:szCs w:val="21"/>
        </w:rPr>
        <w:pict>
          <v:shape id="_x0000_i1080" type="#_x0000_t75" style="width:313.5pt;height:135pt">
            <v:imagedata r:id="rId61" o:title=""/>
          </v:shape>
        </w:pict>
      </w:r>
    </w:p>
    <w:p w:rsidR="00632C8E" w:rsidRDefault="00632C8E" w:rsidP="007B4DF8">
      <w:pPr>
        <w:rPr>
          <w:szCs w:val="21"/>
        </w:rPr>
      </w:pPr>
      <w:r w:rsidRPr="0018757D">
        <w:rPr>
          <w:rFonts w:hint="eastAsia"/>
          <w:szCs w:val="21"/>
        </w:rPr>
        <w:t>在这里可以选择短信的类型和发送</w:t>
      </w:r>
      <w:r>
        <w:rPr>
          <w:rFonts w:hint="eastAsia"/>
          <w:szCs w:val="21"/>
        </w:rPr>
        <w:t>给用户的</w:t>
      </w:r>
      <w:r w:rsidRPr="0018757D">
        <w:rPr>
          <w:rFonts w:hint="eastAsia"/>
          <w:szCs w:val="21"/>
        </w:rPr>
        <w:t>类型。</w:t>
      </w:r>
      <w:r>
        <w:rPr>
          <w:rFonts w:hint="eastAsia"/>
          <w:szCs w:val="21"/>
        </w:rPr>
        <w:t>给用户和客户的短信区分开来。</w:t>
      </w:r>
    </w:p>
    <w:p w:rsidR="00632C8E" w:rsidRDefault="00632C8E" w:rsidP="007B4DF8">
      <w:pPr>
        <w:rPr>
          <w:szCs w:val="21"/>
        </w:rPr>
      </w:pPr>
    </w:p>
    <w:p w:rsidR="00632C8E" w:rsidRDefault="00632C8E" w:rsidP="007B4DF8">
      <w:pPr>
        <w:rPr>
          <w:szCs w:val="21"/>
        </w:rPr>
      </w:pPr>
    </w:p>
    <w:p w:rsidR="00632C8E" w:rsidRPr="0018757D" w:rsidRDefault="00632C8E" w:rsidP="007B4DF8">
      <w:pPr>
        <w:rPr>
          <w:szCs w:val="21"/>
        </w:rPr>
      </w:pPr>
    </w:p>
    <w:p w:rsidR="00632C8E" w:rsidRDefault="00632C8E" w:rsidP="000D1511">
      <w:pPr>
        <w:pStyle w:val="Heading2"/>
      </w:pPr>
      <w:bookmarkStart w:id="9" w:name="_Toc374862018"/>
      <w:r>
        <w:rPr>
          <w:rFonts w:hint="eastAsia"/>
        </w:rPr>
        <w:t>短信管理</w:t>
      </w:r>
      <w:bookmarkEnd w:id="9"/>
    </w:p>
    <w:p w:rsidR="00632C8E" w:rsidRPr="00C35A81" w:rsidRDefault="00632C8E" w:rsidP="007B4DF8">
      <w:pPr>
        <w:rPr>
          <w:b/>
          <w:szCs w:val="21"/>
        </w:rPr>
      </w:pPr>
      <w:r w:rsidRPr="006340CB">
        <w:rPr>
          <w:b/>
          <w:szCs w:val="21"/>
        </w:rPr>
        <w:pict>
          <v:shape id="_x0000_i1081" type="#_x0000_t75" style="width:333.75pt;height:52.5pt">
            <v:imagedata r:id="rId62" o:title=""/>
          </v:shape>
        </w:pict>
      </w:r>
    </w:p>
    <w:p w:rsidR="00632C8E" w:rsidRPr="000D1511" w:rsidRDefault="00632C8E" w:rsidP="007B4DF8">
      <w:pPr>
        <w:rPr>
          <w:szCs w:val="21"/>
        </w:rPr>
      </w:pPr>
      <w:r w:rsidRPr="000D1511">
        <w:rPr>
          <w:rFonts w:hint="eastAsia"/>
          <w:szCs w:val="21"/>
        </w:rPr>
        <w:t>在方框里填写手机号、内容，填写正确后，直接点击后面的“发送短信”按钮。即发送成功</w:t>
      </w: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7B4DF8">
      <w:pPr>
        <w:rPr>
          <w:b/>
          <w:szCs w:val="21"/>
        </w:rPr>
      </w:pPr>
    </w:p>
    <w:p w:rsidR="00632C8E" w:rsidRDefault="00632C8E" w:rsidP="00357BE6">
      <w:pPr>
        <w:pStyle w:val="Heading1"/>
      </w:pPr>
      <w:bookmarkStart w:id="10" w:name="_Toc374862019"/>
      <w:r>
        <w:rPr>
          <w:rFonts w:hint="eastAsia"/>
        </w:rPr>
        <w:t>竞价公告</w:t>
      </w:r>
      <w:bookmarkEnd w:id="10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87F55">
        <w:rPr>
          <w:rFonts w:hint="eastAsia"/>
          <w:szCs w:val="21"/>
        </w:rPr>
        <w:t>包括发布公告、竞价规则、新竞价公告。</w: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357BE6">
      <w:pPr>
        <w:pStyle w:val="Heading2"/>
      </w:pPr>
      <w:bookmarkStart w:id="11" w:name="_Toc374862020"/>
      <w:r w:rsidRPr="00861B7B">
        <w:rPr>
          <w:rFonts w:hint="eastAsia"/>
        </w:rPr>
        <w:t>发布公告</w:t>
      </w:r>
      <w:bookmarkEnd w:id="11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445888">
        <w:rPr>
          <w:rFonts w:hint="eastAsia"/>
          <w:szCs w:val="21"/>
        </w:rPr>
        <w:t>用来</w:t>
      </w:r>
      <w:r>
        <w:rPr>
          <w:rFonts w:hint="eastAsia"/>
          <w:szCs w:val="21"/>
        </w:rPr>
        <w:t>添加、删除</w:t>
      </w:r>
      <w:r w:rsidRPr="00445888">
        <w:rPr>
          <w:rFonts w:hint="eastAsia"/>
          <w:szCs w:val="21"/>
        </w:rPr>
        <w:t>系统的公告</w:t>
      </w:r>
      <w:r>
        <w:rPr>
          <w:rFonts w:hint="eastAsia"/>
          <w:szCs w:val="21"/>
        </w:rPr>
        <w:t>和规则</w:t>
      </w:r>
      <w:r w:rsidRPr="00445888">
        <w:rPr>
          <w:rFonts w:hint="eastAsia"/>
          <w:szCs w:val="21"/>
        </w:rPr>
        <w:t>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Pr="00861B7B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D7533F">
        <w:rPr>
          <w:rFonts w:hint="eastAsia"/>
          <w:szCs w:val="21"/>
        </w:rPr>
        <w:t>点开节点，就会看到如下的界面：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20" o:spid="_x0000_i1082" type="#_x0000_t75" style="width:308.25pt;height:36.75pt;visibility:visible">
            <v:imagedata r:id="rId63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选择上面的开始时间，结束时间，公告类型，来显示公告。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点击上面的“新增”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21" o:spid="_x0000_i1083" type="#_x0000_t75" style="width:306pt;height:51pt;visibility:visible">
            <v:imagedata r:id="rId64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弹出如下的窗口</w:t>
      </w:r>
    </w:p>
    <w:p w:rsidR="00632C8E" w:rsidRPr="00827868" w:rsidRDefault="00632C8E" w:rsidP="009B2B00">
      <w:pPr>
        <w:ind w:firstLineChars="100" w:firstLine="31680"/>
        <w:rPr>
          <w:szCs w:val="21"/>
        </w:rPr>
      </w:pPr>
      <w:r w:rsidRPr="006340CB">
        <w:rPr>
          <w:szCs w:val="21"/>
        </w:rPr>
        <w:pict>
          <v:shape id="_x0000_i1084" type="#_x0000_t75" style="width:300.75pt;height:224.25pt">
            <v:imagedata r:id="rId65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在里面填写完整的信息。如：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szCs w:val="21"/>
        </w:rPr>
        <w:pict>
          <v:shape id="_x0000_i1085" type="#_x0000_t75" style="width:276.75pt;height:211.5pt">
            <v:imagedata r:id="rId66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点击“保存”，弹出添加成功的窗口。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在返回到公告页面，就会看到刚刚添加的公告己经在里面了。</w:t>
      </w:r>
    </w:p>
    <w:p w:rsidR="00632C8E" w:rsidRPr="00BF31D4" w:rsidRDefault="00632C8E" w:rsidP="009B2B00">
      <w:pPr>
        <w:ind w:firstLineChars="100" w:firstLine="31680"/>
        <w:rPr>
          <w:szCs w:val="21"/>
        </w:rPr>
      </w:pPr>
      <w:r w:rsidRPr="006340CB">
        <w:rPr>
          <w:szCs w:val="21"/>
        </w:rPr>
        <w:pict>
          <v:shape id="_x0000_i1086" type="#_x0000_t75" style="width:817.5pt;height:98.25pt">
            <v:imagedata r:id="rId67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A02897">
        <w:rPr>
          <w:rFonts w:hint="eastAsia"/>
          <w:color w:val="FF0000"/>
          <w:szCs w:val="21"/>
        </w:rPr>
        <w:t>添加规则也是同样的操作，只是在选择类型的时候，把公告类型选为竞价规则。</w:t>
      </w:r>
    </w:p>
    <w:p w:rsidR="00632C8E" w:rsidRPr="00C82CA2" w:rsidRDefault="00632C8E" w:rsidP="009B2B00">
      <w:pPr>
        <w:ind w:firstLineChars="100" w:firstLine="31680"/>
        <w:rPr>
          <w:color w:val="FF0000"/>
          <w:szCs w:val="21"/>
        </w:rPr>
      </w:pPr>
      <w:r w:rsidRPr="00C82CA2">
        <w:rPr>
          <w:rFonts w:hint="eastAsia"/>
          <w:color w:val="FF0000"/>
          <w:szCs w:val="21"/>
        </w:rPr>
        <w:t>查看</w:t>
      </w:r>
      <w:r>
        <w:rPr>
          <w:rFonts w:hint="eastAsia"/>
          <w:color w:val="FF0000"/>
          <w:szCs w:val="21"/>
        </w:rPr>
        <w:t>、修改</w:t>
      </w:r>
      <w:r w:rsidRPr="00C82CA2">
        <w:rPr>
          <w:rFonts w:hint="eastAsia"/>
          <w:color w:val="FF0000"/>
          <w:szCs w:val="21"/>
        </w:rPr>
        <w:t>的时候，把公告类型选择为“竞价规则”，就可查看。。</w: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Default="00632C8E" w:rsidP="00360F76">
      <w:pPr>
        <w:rPr>
          <w:szCs w:val="21"/>
        </w:rPr>
      </w:pPr>
    </w:p>
    <w:p w:rsidR="00632C8E" w:rsidRDefault="00632C8E" w:rsidP="005613F3">
      <w:pPr>
        <w:pStyle w:val="Heading2"/>
      </w:pPr>
      <w:bookmarkStart w:id="12" w:name="_Toc374862021"/>
      <w:r>
        <w:rPr>
          <w:rFonts w:hint="eastAsia"/>
        </w:rPr>
        <w:t>竞价规则</w:t>
      </w:r>
      <w:bookmarkEnd w:id="12"/>
    </w:p>
    <w:p w:rsidR="00632C8E" w:rsidRDefault="00632C8E" w:rsidP="00360F76">
      <w:pPr>
        <w:rPr>
          <w:szCs w:val="21"/>
        </w:rPr>
      </w:pPr>
      <w:r>
        <w:rPr>
          <w:rFonts w:hint="eastAsia"/>
          <w:szCs w:val="21"/>
        </w:rPr>
        <w:t>描述：查看竞价规则的详细内容。</w:t>
      </w:r>
    </w:p>
    <w:p w:rsidR="00632C8E" w:rsidRDefault="00632C8E" w:rsidP="00360F76">
      <w:pPr>
        <w:rPr>
          <w:szCs w:val="21"/>
        </w:rPr>
      </w:pPr>
      <w:r>
        <w:rPr>
          <w:rFonts w:hint="eastAsia"/>
          <w:szCs w:val="21"/>
        </w:rPr>
        <w:t>操作：在“发布公告”操作中，己经添加了规则，点开“竞价规则”就会看到显示出来了所有内容。</w:t>
      </w:r>
    </w:p>
    <w:p w:rsidR="00632C8E" w:rsidRDefault="00632C8E" w:rsidP="00360F76">
      <w:pPr>
        <w:rPr>
          <w:noProof/>
          <w:szCs w:val="21"/>
        </w:rPr>
      </w:pPr>
      <w:r w:rsidRPr="006340CB">
        <w:rPr>
          <w:noProof/>
          <w:szCs w:val="21"/>
        </w:rPr>
        <w:pict>
          <v:shape id="_x0000_i1087" type="#_x0000_t75" style="width:306.75pt;height:150pt;visibility:visible">
            <v:imagedata r:id="rId68" o:title=""/>
          </v:shape>
        </w:pict>
      </w:r>
    </w:p>
    <w:p w:rsidR="00632C8E" w:rsidRDefault="00632C8E" w:rsidP="00360F76">
      <w:pPr>
        <w:rPr>
          <w:szCs w:val="21"/>
        </w:rPr>
      </w:pPr>
    </w:p>
    <w:p w:rsidR="00632C8E" w:rsidRDefault="00632C8E" w:rsidP="00357BE6">
      <w:pPr>
        <w:pStyle w:val="Heading2"/>
      </w:pPr>
      <w:bookmarkStart w:id="13" w:name="_Toc374862022"/>
      <w:r w:rsidRPr="00A76CEE">
        <w:rPr>
          <w:rFonts w:hint="eastAsia"/>
        </w:rPr>
        <w:t>新竞价公告</w:t>
      </w:r>
      <w:bookmarkEnd w:id="13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E518F3">
        <w:rPr>
          <w:rFonts w:hint="eastAsia"/>
          <w:szCs w:val="21"/>
        </w:rPr>
        <w:t>注册用户进入竞价页来进行竞价购买，</w:t>
      </w:r>
      <w:r>
        <w:rPr>
          <w:rFonts w:hint="eastAsia"/>
          <w:szCs w:val="21"/>
        </w:rPr>
        <w:t>公司用户查看竞价状态。</w:t>
      </w:r>
    </w:p>
    <w:p w:rsidR="00632C8E" w:rsidRPr="00A76CE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szCs w:val="21"/>
        </w:rPr>
        <w:t>公司用户</w:t>
      </w:r>
      <w:r>
        <w:rPr>
          <w:szCs w:val="21"/>
        </w:rPr>
        <w:t>admin</w:t>
      </w:r>
      <w:r>
        <w:rPr>
          <w:rFonts w:hint="eastAsia"/>
          <w:szCs w:val="21"/>
        </w:rPr>
        <w:t>登录后，新竞价公告显示是这样的。不能查看竞价情况，只有在完成后，才能查看。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88" type="#_x0000_t75" style="width:312pt;height:126pt;visibility:visible">
            <v:imagedata r:id="rId69" o:title=""/>
          </v:shape>
        </w:pict>
      </w:r>
    </w:p>
    <w:p w:rsidR="00632C8E" w:rsidRPr="00D07C10" w:rsidRDefault="00632C8E" w:rsidP="009B2B00">
      <w:pPr>
        <w:ind w:firstLineChars="100" w:firstLine="31680"/>
        <w:rPr>
          <w:szCs w:val="21"/>
        </w:rPr>
      </w:pPr>
      <w:r w:rsidRPr="00D07C10">
        <w:rPr>
          <w:rFonts w:hint="eastAsia"/>
          <w:szCs w:val="21"/>
        </w:rPr>
        <w:t>注册用户登录后，可进入竞价页。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89" type="#_x0000_t75" style="width:311.25pt;height:79.5pt;visibility:visible">
            <v:imagedata r:id="rId70" o:title=""/>
          </v:shape>
        </w:pict>
      </w:r>
    </w:p>
    <w:p w:rsidR="00632C8E" w:rsidRPr="004C65A2" w:rsidRDefault="00632C8E" w:rsidP="009B2B00">
      <w:pPr>
        <w:ind w:firstLineChars="100" w:firstLine="31680"/>
        <w:rPr>
          <w:color w:val="FF0000"/>
          <w:szCs w:val="21"/>
        </w:rPr>
      </w:pPr>
      <w:r w:rsidRPr="004C65A2">
        <w:rPr>
          <w:rFonts w:hint="eastAsia"/>
          <w:color w:val="FF0000"/>
          <w:szCs w:val="21"/>
        </w:rPr>
        <w:t>在这里需要注意的是可申报单数，如上所述，显示的是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，就是您可以申请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单，</w:t>
      </w:r>
      <w:r w:rsidRPr="004C65A2">
        <w:rPr>
          <w:color w:val="FF0000"/>
          <w:szCs w:val="21"/>
        </w:rPr>
        <w:t>5</w:t>
      </w:r>
      <w:r w:rsidRPr="004C65A2">
        <w:rPr>
          <w:rFonts w:hint="eastAsia"/>
          <w:color w:val="FF0000"/>
          <w:szCs w:val="21"/>
        </w:rPr>
        <w:t>单以后，您就不能申请竞价了。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3C32BB">
        <w:rPr>
          <w:rFonts w:hint="eastAsia"/>
          <w:szCs w:val="21"/>
        </w:rPr>
        <w:t>点击后面的“进入”</w:t>
      </w:r>
      <w:r>
        <w:rPr>
          <w:szCs w:val="21"/>
        </w:rPr>
        <w:t>,</w:t>
      </w:r>
      <w:r>
        <w:rPr>
          <w:rFonts w:hint="eastAsia"/>
          <w:szCs w:val="21"/>
        </w:rPr>
        <w:t>就会看到如下的界面：</w:t>
      </w:r>
    </w:p>
    <w:p w:rsidR="00632C8E" w:rsidRPr="003C32BB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图片 13" o:spid="_x0000_i1090" type="#_x0000_t75" style="width:309.75pt;height:114pt;visibility:visible">
            <v:imagedata r:id="rId71" o:title=""/>
          </v:shape>
        </w:pict>
      </w:r>
    </w:p>
    <w:p w:rsidR="00632C8E" w:rsidRDefault="00632C8E" w:rsidP="009B2B00">
      <w:pPr>
        <w:ind w:firstLineChars="100" w:firstLine="31680"/>
        <w:rPr>
          <w:color w:val="FF0000"/>
          <w:szCs w:val="21"/>
        </w:rPr>
      </w:pPr>
      <w:r w:rsidRPr="002B01FA">
        <w:rPr>
          <w:rFonts w:hint="eastAsia"/>
          <w:szCs w:val="21"/>
        </w:rPr>
        <w:t>在里面填写符合要求的数据。</w:t>
      </w:r>
      <w:r w:rsidRPr="00050A21">
        <w:rPr>
          <w:rFonts w:hint="eastAsia"/>
          <w:color w:val="FF0000"/>
          <w:szCs w:val="21"/>
        </w:rPr>
        <w:t>申请量和申请价格都会有一个范围，在一个范围里才能提交成功。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点击“提交成功”按钮后，就会提示申请成功。</w:t>
      </w:r>
    </w:p>
    <w:p w:rsidR="00632C8E" w:rsidRPr="002B01FA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91" type="#_x0000_t75" style="width:311.25pt;height:105.75pt;visibility:visible">
            <v:imagedata r:id="rId72" o:title=""/>
          </v:shape>
        </w:pict>
      </w:r>
    </w:p>
    <w:p w:rsidR="00632C8E" w:rsidRDefault="00632C8E" w:rsidP="0013450F">
      <w:pPr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357BE6">
      <w:pPr>
        <w:pStyle w:val="Heading1"/>
      </w:pPr>
      <w:bookmarkStart w:id="14" w:name="_Toc374862023"/>
      <w:r>
        <w:rPr>
          <w:rFonts w:hint="eastAsia"/>
        </w:rPr>
        <w:t>奖励管理</w:t>
      </w:r>
      <w:bookmarkEnd w:id="14"/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38061A">
        <w:rPr>
          <w:rFonts w:hint="eastAsia"/>
          <w:szCs w:val="21"/>
        </w:rPr>
        <w:t>包括奖励使用详情、客户奖励管理。</w:t>
      </w:r>
    </w:p>
    <w:p w:rsidR="00632C8E" w:rsidRDefault="00632C8E" w:rsidP="006E3357">
      <w:pPr>
        <w:rPr>
          <w:b/>
          <w:szCs w:val="21"/>
        </w:rPr>
      </w:pPr>
    </w:p>
    <w:p w:rsidR="00632C8E" w:rsidRDefault="00632C8E" w:rsidP="00357BE6">
      <w:pPr>
        <w:pStyle w:val="Heading2"/>
      </w:pPr>
      <w:bookmarkStart w:id="15" w:name="_Toc374862024"/>
      <w:r w:rsidRPr="00B073EF">
        <w:rPr>
          <w:rFonts w:hint="eastAsia"/>
        </w:rPr>
        <w:t>客户奖励管理</w:t>
      </w:r>
      <w:bookmarkEnd w:id="15"/>
    </w:p>
    <w:p w:rsidR="00632C8E" w:rsidRPr="00B073EF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描述：</w:t>
      </w:r>
      <w:r w:rsidRPr="008F0371">
        <w:rPr>
          <w:rFonts w:hint="eastAsia"/>
          <w:szCs w:val="21"/>
        </w:rPr>
        <w:t>管理员可以给注册用户添加奖励。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Pr="007D5CA2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操作：</w:t>
      </w:r>
      <w:r w:rsidRPr="007D5CA2">
        <w:rPr>
          <w:rFonts w:hint="eastAsia"/>
          <w:szCs w:val="21"/>
        </w:rPr>
        <w:t>点开节点后，就会看到如下的界面：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7D5CA2">
        <w:rPr>
          <w:rFonts w:hint="eastAsia"/>
          <w:szCs w:val="21"/>
        </w:rPr>
        <w:t>有用户级别的注册用户都在里面</w:t>
      </w:r>
    </w:p>
    <w:p w:rsidR="00632C8E" w:rsidRDefault="00632C8E" w:rsidP="009B2B00">
      <w:pPr>
        <w:ind w:firstLineChars="100" w:firstLine="31680"/>
        <w:rPr>
          <w:noProof/>
          <w:szCs w:val="21"/>
        </w:rPr>
      </w:pPr>
      <w:r w:rsidRPr="006340CB">
        <w:rPr>
          <w:noProof/>
          <w:szCs w:val="21"/>
        </w:rPr>
        <w:pict>
          <v:shape id="_x0000_i1092" type="#_x0000_t75" style="width:307.5pt;height:33pt;visibility:visible">
            <v:imagedata r:id="rId73" o:title=""/>
          </v:shape>
        </w:pict>
      </w:r>
    </w:p>
    <w:p w:rsidR="00632C8E" w:rsidRDefault="00632C8E" w:rsidP="00A67607">
      <w:pPr>
        <w:rPr>
          <w:b/>
          <w:szCs w:val="21"/>
        </w:rPr>
      </w:pPr>
      <w:r>
        <w:rPr>
          <w:rFonts w:hint="eastAsia"/>
          <w:noProof/>
          <w:szCs w:val="21"/>
        </w:rPr>
        <w:t>点击后面的“”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添加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005560">
        <w:rPr>
          <w:rFonts w:hint="eastAsia"/>
          <w:szCs w:val="21"/>
        </w:rPr>
        <w:t>点击后面的“查看详情”</w:t>
      </w:r>
    </w:p>
    <w:p w:rsidR="00632C8E" w:rsidRPr="00005560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93" type="#_x0000_t75" style="width:309.75pt;height:52.5pt;visibility:visible">
            <v:imagedata r:id="rId74" o:title=""/>
          </v:shape>
        </w:pict>
      </w:r>
    </w:p>
    <w:p w:rsidR="00632C8E" w:rsidRPr="00E62D13" w:rsidRDefault="00632C8E" w:rsidP="009B2B00">
      <w:pPr>
        <w:ind w:firstLineChars="100" w:firstLine="31680"/>
        <w:rPr>
          <w:szCs w:val="21"/>
        </w:rPr>
      </w:pPr>
      <w:r w:rsidRPr="00E62D13">
        <w:rPr>
          <w:rFonts w:hint="eastAsia"/>
          <w:szCs w:val="21"/>
        </w:rPr>
        <w:t>就可看到用户增加的奖励及己经使用的奖励情况，</w:t>
      </w:r>
    </w:p>
    <w:p w:rsidR="00632C8E" w:rsidRPr="00B41B33" w:rsidRDefault="00632C8E" w:rsidP="009B2B00">
      <w:pPr>
        <w:ind w:firstLineChars="100" w:firstLine="31680"/>
        <w:rPr>
          <w:color w:val="FF0000"/>
          <w:szCs w:val="21"/>
        </w:rPr>
      </w:pPr>
      <w:r w:rsidRPr="00B41B33">
        <w:rPr>
          <w:rFonts w:hint="eastAsia"/>
          <w:color w:val="FF0000"/>
          <w:szCs w:val="21"/>
        </w:rPr>
        <w:t>奖励类型的相当于增加，使用类型的相当于减少。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增加奖励</w:t>
      </w:r>
    </w:p>
    <w:p w:rsidR="00632C8E" w:rsidRPr="005D768F" w:rsidRDefault="00632C8E" w:rsidP="009B2B00">
      <w:pPr>
        <w:ind w:firstLineChars="100" w:firstLine="31680"/>
        <w:rPr>
          <w:szCs w:val="21"/>
        </w:rPr>
      </w:pPr>
      <w:r w:rsidRPr="005D768F">
        <w:rPr>
          <w:rFonts w:hint="eastAsia"/>
          <w:szCs w:val="21"/>
        </w:rPr>
        <w:t>在下面的文本框里，填上数据，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94" type="#_x0000_t75" style="width:303.75pt;height:9.75pt;visibility:visible">
            <v:imagedata r:id="rId75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8A338B">
        <w:rPr>
          <w:rFonts w:hint="eastAsia"/>
          <w:szCs w:val="21"/>
        </w:rPr>
        <w:t>点击“添加奖励”按钮，</w:t>
      </w:r>
      <w:r>
        <w:rPr>
          <w:rFonts w:hint="eastAsia"/>
          <w:szCs w:val="21"/>
        </w:rPr>
        <w:t>就会弹出如下的窗口</w:t>
      </w:r>
    </w:p>
    <w:p w:rsidR="00632C8E" w:rsidRPr="008A338B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95" type="#_x0000_t75" style="width:310.5pt;height:96.75pt;visibility:visible">
            <v:imagedata r:id="rId76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96" type="#_x0000_t75" style="width:251.25pt;height:179.25pt;visibility:visible">
            <v:imagedata r:id="rId77" o:title=""/>
          </v:shape>
        </w:pict>
      </w:r>
    </w:p>
    <w:p w:rsidR="00632C8E" w:rsidRPr="006E6EC2" w:rsidRDefault="00632C8E" w:rsidP="009B2B00">
      <w:pPr>
        <w:ind w:firstLineChars="100" w:firstLine="31680"/>
        <w:rPr>
          <w:szCs w:val="21"/>
        </w:rPr>
      </w:pPr>
      <w:r w:rsidRPr="006E6EC2">
        <w:rPr>
          <w:rFonts w:hint="eastAsia"/>
          <w:szCs w:val="21"/>
        </w:rPr>
        <w:t>点击“确定”后，就可看到奖励己经添加成功了。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97" type="#_x0000_t75" style="width:309.75pt;height:41.25pt;visibility:visible">
            <v:imagedata r:id="rId78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Pr="00533D78" w:rsidRDefault="00632C8E" w:rsidP="009B2B00">
      <w:pPr>
        <w:ind w:firstLineChars="100" w:firstLine="31680"/>
        <w:rPr>
          <w:szCs w:val="21"/>
        </w:rPr>
      </w:pPr>
      <w:r w:rsidRPr="00533D78">
        <w:rPr>
          <w:rFonts w:hint="eastAsia"/>
          <w:szCs w:val="21"/>
        </w:rPr>
        <w:t>管理员给用户添加奖励后，</w:t>
      </w:r>
    </w:p>
    <w:p w:rsidR="00632C8E" w:rsidRPr="00533D78" w:rsidRDefault="00632C8E" w:rsidP="009B2B00">
      <w:pPr>
        <w:ind w:firstLineChars="100" w:firstLine="31680"/>
        <w:rPr>
          <w:szCs w:val="21"/>
        </w:rPr>
      </w:pPr>
      <w:r w:rsidRPr="00533D78">
        <w:rPr>
          <w:rFonts w:hint="eastAsia"/>
          <w:szCs w:val="21"/>
        </w:rPr>
        <w:t>注册用户登录后，就可看到奖励增加了。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098" type="#_x0000_t75" style="width:310.5pt;height:40.5pt;visibility:visible">
            <v:imagedata r:id="rId79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533D78">
        <w:rPr>
          <w:rFonts w:hint="eastAsia"/>
          <w:szCs w:val="21"/>
        </w:rPr>
        <w:t>点击后面的详细，也可查看奖励和使用的详细情况。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在竞价标的时间里，就可申请使用奖励了</w: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在下面的界面中，填写好数据。</w:t>
      </w:r>
    </w:p>
    <w:p w:rsidR="00632C8E" w:rsidRPr="00533D78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099" type="#_x0000_t75" style="width:306.75pt;height:16.5pt;visibility:visible">
            <v:imagedata r:id="rId80" o:title=""/>
          </v:shape>
        </w:pict>
      </w:r>
    </w:p>
    <w:p w:rsidR="00632C8E" w:rsidRPr="00DC4B60" w:rsidRDefault="00632C8E" w:rsidP="009B2B00">
      <w:pPr>
        <w:ind w:firstLineChars="100" w:firstLine="31680"/>
        <w:rPr>
          <w:szCs w:val="21"/>
        </w:rPr>
      </w:pPr>
      <w:r w:rsidRPr="00DC4B60">
        <w:rPr>
          <w:rFonts w:hint="eastAsia"/>
          <w:szCs w:val="21"/>
        </w:rPr>
        <w:t>确认后，点击后面的“申请使用”按钮，出现如下的弹出窗口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100" type="#_x0000_t75" style="width:152.25pt;height:89.25pt;visibility:visible">
            <v:imagedata r:id="rId81" o:title=""/>
          </v:shape>
        </w:pict>
      </w:r>
      <w:r w:rsidRPr="006340CB">
        <w:rPr>
          <w:b/>
          <w:noProof/>
          <w:szCs w:val="21"/>
        </w:rPr>
        <w:pict>
          <v:shape id="_x0000_i1101" type="#_x0000_t75" style="width:102.75pt;height:84.75pt;visibility:visible">
            <v:imagedata r:id="rId82" o:title=""/>
          </v:shape>
        </w:pict>
      </w:r>
    </w:p>
    <w:p w:rsidR="00632C8E" w:rsidRPr="005B3723" w:rsidRDefault="00632C8E" w:rsidP="009B2B00">
      <w:pPr>
        <w:ind w:firstLineChars="100" w:firstLine="31680"/>
        <w:rPr>
          <w:szCs w:val="21"/>
        </w:rPr>
      </w:pPr>
      <w:r w:rsidRPr="005B3723">
        <w:rPr>
          <w:rFonts w:hint="eastAsia"/>
          <w:szCs w:val="21"/>
        </w:rPr>
        <w:t>出现了申请成功的窗口，确定后，就会看到，申请己经成功了。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图片 14" o:spid="_x0000_i1102" type="#_x0000_t75" style="width:309.75pt;height:48pt;visibility:visible">
            <v:imagedata r:id="rId83" o:title=""/>
          </v:shape>
        </w:pic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Default="00632C8E" w:rsidP="00E82B39">
      <w:pPr>
        <w:rPr>
          <w:b/>
          <w:szCs w:val="21"/>
        </w:rPr>
      </w:pPr>
    </w:p>
    <w:p w:rsidR="00632C8E" w:rsidRDefault="00632C8E" w:rsidP="00531C6F">
      <w:pPr>
        <w:pStyle w:val="Heading2"/>
      </w:pPr>
      <w:bookmarkStart w:id="16" w:name="_Toc374862025"/>
      <w:r w:rsidRPr="0038061A">
        <w:rPr>
          <w:rFonts w:hint="eastAsia"/>
        </w:rPr>
        <w:t>奖励使用详情</w:t>
      </w:r>
      <w:bookmarkEnd w:id="16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D25AC8">
        <w:rPr>
          <w:rFonts w:hint="eastAsia"/>
          <w:szCs w:val="21"/>
        </w:rPr>
        <w:t>查看注册用户奖励使用的详细情况。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D673CA">
        <w:rPr>
          <w:rFonts w:hint="eastAsia"/>
          <w:b/>
          <w:szCs w:val="21"/>
        </w:rPr>
        <w:t>操作：</w:t>
      </w:r>
    </w:p>
    <w:p w:rsidR="00632C8E" w:rsidRPr="00635BAD" w:rsidRDefault="00632C8E" w:rsidP="009B2B00">
      <w:pPr>
        <w:ind w:firstLineChars="100" w:firstLine="31680"/>
        <w:rPr>
          <w:szCs w:val="21"/>
        </w:rPr>
      </w:pPr>
      <w:r w:rsidRPr="00635BAD">
        <w:rPr>
          <w:rFonts w:hint="eastAsia"/>
          <w:szCs w:val="21"/>
        </w:rPr>
        <w:t>点开节点，就会看到如下的界面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103" type="#_x0000_t75" style="width:310.5pt;height:54.75pt;visibility:visible">
            <v:imagedata r:id="rId84" o:title=""/>
          </v:shape>
        </w:pict>
      </w:r>
    </w:p>
    <w:p w:rsidR="00632C8E" w:rsidRPr="0039316D" w:rsidRDefault="00632C8E" w:rsidP="009B2B00">
      <w:pPr>
        <w:ind w:firstLineChars="100" w:firstLine="31680"/>
        <w:rPr>
          <w:szCs w:val="21"/>
        </w:rPr>
      </w:pPr>
      <w:r w:rsidRPr="00635BAD">
        <w:rPr>
          <w:rFonts w:hint="eastAsia"/>
          <w:szCs w:val="21"/>
        </w:rPr>
        <w:t>可以根据红框内的条件，查看</w:t>
      </w:r>
      <w:r>
        <w:rPr>
          <w:rFonts w:hint="eastAsia"/>
          <w:szCs w:val="21"/>
        </w:rPr>
        <w:t>注册用户的</w:t>
      </w:r>
      <w:r w:rsidRPr="00635BAD">
        <w:rPr>
          <w:rFonts w:hint="eastAsia"/>
          <w:szCs w:val="21"/>
        </w:rPr>
        <w:t>奖励和使用的情况。</w:t>
      </w:r>
    </w:p>
    <w:p w:rsidR="00632C8E" w:rsidRDefault="00632C8E" w:rsidP="00357BE6">
      <w:pPr>
        <w:pStyle w:val="Heading1"/>
      </w:pPr>
      <w:bookmarkStart w:id="17" w:name="_Toc374862026"/>
      <w:r>
        <w:rPr>
          <w:rFonts w:hint="eastAsia"/>
        </w:rPr>
        <w:t>报表管理</w:t>
      </w:r>
      <w:bookmarkEnd w:id="17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38061A">
        <w:rPr>
          <w:rFonts w:hint="eastAsia"/>
          <w:szCs w:val="21"/>
        </w:rPr>
        <w:t>包括</w:t>
      </w:r>
      <w:r>
        <w:rPr>
          <w:rFonts w:hint="eastAsia"/>
          <w:szCs w:val="21"/>
        </w:rPr>
        <w:t>历史竞价模块。</w:t>
      </w:r>
    </w:p>
    <w:p w:rsidR="00632C8E" w:rsidRDefault="00632C8E" w:rsidP="009B2B00">
      <w:pPr>
        <w:ind w:firstLineChars="100" w:firstLine="31680"/>
        <w:rPr>
          <w:szCs w:val="21"/>
        </w:rPr>
      </w:pPr>
    </w:p>
    <w:p w:rsidR="00632C8E" w:rsidRPr="009107E2" w:rsidRDefault="00632C8E" w:rsidP="00357BE6">
      <w:pPr>
        <w:pStyle w:val="Heading2"/>
      </w:pPr>
      <w:bookmarkStart w:id="18" w:name="_Toc374862027"/>
      <w:r w:rsidRPr="009107E2">
        <w:rPr>
          <w:rFonts w:hint="eastAsia"/>
        </w:rPr>
        <w:t>历史竞价</w:t>
      </w:r>
      <w:bookmarkEnd w:id="18"/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A4B0A">
        <w:rPr>
          <w:rFonts w:hint="eastAsia"/>
          <w:szCs w:val="21"/>
        </w:rPr>
        <w:t>公司用户可以直接查看所有</w:t>
      </w:r>
      <w:r>
        <w:rPr>
          <w:rFonts w:hint="eastAsia"/>
          <w:szCs w:val="21"/>
        </w:rPr>
        <w:t>已经结束的</w:t>
      </w:r>
      <w:r w:rsidRPr="009A4B0A">
        <w:rPr>
          <w:rFonts w:hint="eastAsia"/>
          <w:szCs w:val="21"/>
        </w:rPr>
        <w:t>竞价情况，注册用户只能查看本人参与的竞价</w:t>
      </w:r>
      <w:r>
        <w:rPr>
          <w:rFonts w:hint="eastAsia"/>
          <w:szCs w:val="21"/>
        </w:rPr>
        <w:t>的</w:t>
      </w:r>
      <w:r w:rsidRPr="009A4B0A">
        <w:rPr>
          <w:rFonts w:hint="eastAsia"/>
          <w:szCs w:val="21"/>
        </w:rPr>
        <w:t>情况。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9040BC">
        <w:rPr>
          <w:rFonts w:hint="eastAsia"/>
          <w:b/>
          <w:szCs w:val="21"/>
        </w:rPr>
        <w:t>操作：</w:t>
      </w:r>
    </w:p>
    <w:p w:rsidR="00632C8E" w:rsidRPr="00547A3E" w:rsidRDefault="00632C8E" w:rsidP="009B2B00">
      <w:pPr>
        <w:ind w:firstLineChars="100" w:firstLine="31680"/>
        <w:rPr>
          <w:szCs w:val="21"/>
        </w:rPr>
      </w:pPr>
      <w:r w:rsidRPr="009D57CB">
        <w:rPr>
          <w:rFonts w:hint="eastAsia"/>
          <w:b/>
          <w:szCs w:val="21"/>
        </w:rPr>
        <w:t>例</w:t>
      </w:r>
      <w:r w:rsidRPr="009D57CB">
        <w:rPr>
          <w:b/>
          <w:szCs w:val="21"/>
        </w:rPr>
        <w:t>:</w:t>
      </w:r>
      <w:r w:rsidRPr="00547A3E">
        <w:rPr>
          <w:rFonts w:hint="eastAsia"/>
          <w:szCs w:val="21"/>
        </w:rPr>
        <w:t>公司用户</w:t>
      </w:r>
      <w:r w:rsidRPr="00547A3E">
        <w:rPr>
          <w:szCs w:val="21"/>
        </w:rPr>
        <w:t>admin</w:t>
      </w:r>
      <w:r w:rsidRPr="00547A3E">
        <w:rPr>
          <w:rFonts w:hint="eastAsia"/>
          <w:szCs w:val="21"/>
        </w:rPr>
        <w:t>登录后，就会看到如下的界面：</w:t>
      </w:r>
    </w:p>
    <w:p w:rsidR="00632C8E" w:rsidRPr="009040BC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noProof/>
          <w:szCs w:val="21"/>
        </w:rPr>
        <w:pict>
          <v:shape id="_x0000_i1104" type="#_x0000_t75" style="width:311.25pt;height:55.5pt;visibility:visible">
            <v:imagedata r:id="rId85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点击后面的“查看”，就会在下面显示出这次竞价的详情情况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105" type="#_x0000_t75" style="width:311.25pt;height:139.5pt;visibility:visible">
            <v:imagedata r:id="rId86" o:title=""/>
          </v:shape>
        </w:pict>
      </w:r>
    </w:p>
    <w:p w:rsidR="00632C8E" w:rsidRDefault="00632C8E" w:rsidP="009B2B00">
      <w:pPr>
        <w:ind w:firstLineChars="100" w:firstLine="31680"/>
        <w:rPr>
          <w:szCs w:val="21"/>
        </w:rPr>
      </w:pPr>
      <w:r w:rsidRPr="009D57CB">
        <w:rPr>
          <w:rFonts w:hint="eastAsia"/>
          <w:b/>
          <w:szCs w:val="21"/>
        </w:rPr>
        <w:t>例</w:t>
      </w:r>
      <w:r w:rsidRPr="009D57CB">
        <w:rPr>
          <w:b/>
          <w:szCs w:val="21"/>
        </w:rPr>
        <w:t>:</w:t>
      </w:r>
      <w:r>
        <w:rPr>
          <w:rFonts w:hint="eastAsia"/>
          <w:szCs w:val="21"/>
        </w:rPr>
        <w:t>注册</w:t>
      </w:r>
      <w:r w:rsidRPr="00547A3E">
        <w:rPr>
          <w:rFonts w:hint="eastAsia"/>
          <w:szCs w:val="21"/>
        </w:rPr>
        <w:t>用户登录后，就会看到如下的界面：</w:t>
      </w:r>
    </w:p>
    <w:p w:rsidR="00632C8E" w:rsidRDefault="00632C8E" w:rsidP="009B2B00">
      <w:pPr>
        <w:ind w:firstLineChars="100" w:firstLine="31680"/>
        <w:rPr>
          <w:szCs w:val="21"/>
        </w:rPr>
      </w:pPr>
      <w:r w:rsidRPr="006340CB">
        <w:rPr>
          <w:noProof/>
          <w:szCs w:val="21"/>
        </w:rPr>
        <w:pict>
          <v:shape id="_x0000_i1106" type="#_x0000_t75" style="width:311.25pt;height:128.25pt;visibility:visible">
            <v:imagedata r:id="rId87" o:title=""/>
          </v:shape>
        </w:pict>
      </w:r>
    </w:p>
    <w:p w:rsidR="00632C8E" w:rsidRPr="009872D3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szCs w:val="21"/>
        </w:rPr>
        <w:t>只显示注册用户参与竞价的情况。</w:t>
      </w:r>
    </w:p>
    <w:p w:rsidR="00632C8E" w:rsidRDefault="00632C8E" w:rsidP="0039316D">
      <w:pPr>
        <w:rPr>
          <w:b/>
          <w:szCs w:val="21"/>
        </w:rPr>
      </w:pPr>
    </w:p>
    <w:p w:rsidR="00632C8E" w:rsidRPr="0039316D" w:rsidRDefault="00632C8E" w:rsidP="0039316D">
      <w:pPr>
        <w:pStyle w:val="Heading1"/>
      </w:pPr>
      <w:bookmarkStart w:id="19" w:name="_Toc374862028"/>
      <w:r w:rsidRPr="0039316D">
        <w:rPr>
          <w:rFonts w:hint="eastAsia"/>
        </w:rPr>
        <w:t>积分管理</w:t>
      </w:r>
      <w:bookmarkEnd w:id="19"/>
    </w:p>
    <w:p w:rsidR="00632C8E" w:rsidRDefault="00632C8E" w:rsidP="0039316D">
      <w:pPr>
        <w:pStyle w:val="Heading2"/>
      </w:pPr>
      <w:bookmarkStart w:id="20" w:name="_Toc374862029"/>
      <w:r>
        <w:rPr>
          <w:rFonts w:hint="eastAsia"/>
        </w:rPr>
        <w:t>客户积分管理</w:t>
      </w:r>
      <w:bookmarkEnd w:id="20"/>
    </w:p>
    <w:p w:rsidR="00632C8E" w:rsidRPr="009C49DA" w:rsidRDefault="00632C8E" w:rsidP="009B2B00">
      <w:pPr>
        <w:ind w:firstLineChars="100" w:firstLine="31680"/>
        <w:rPr>
          <w:szCs w:val="21"/>
        </w:rPr>
      </w:pPr>
      <w:r>
        <w:rPr>
          <w:rFonts w:hint="eastAsia"/>
          <w:b/>
          <w:szCs w:val="21"/>
        </w:rPr>
        <w:t>描述：</w:t>
      </w:r>
      <w:r w:rsidRPr="009C49DA">
        <w:rPr>
          <w:rFonts w:hint="eastAsia"/>
          <w:szCs w:val="21"/>
        </w:rPr>
        <w:t>记录客户积分详细信息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>
        <w:rPr>
          <w:rFonts w:hint="eastAsia"/>
          <w:b/>
          <w:szCs w:val="21"/>
        </w:rPr>
        <w:t>操作：</w:t>
      </w:r>
      <w:r w:rsidRPr="009C49DA">
        <w:rPr>
          <w:rFonts w:hint="eastAsia"/>
          <w:szCs w:val="21"/>
        </w:rPr>
        <w:t>点开节点，就会看到如下的界面：</w:t>
      </w:r>
    </w:p>
    <w:p w:rsidR="00632C8E" w:rsidRDefault="00632C8E" w:rsidP="009B2B00">
      <w:pPr>
        <w:ind w:firstLineChars="100" w:firstLine="31680"/>
        <w:rPr>
          <w:b/>
          <w:szCs w:val="21"/>
        </w:rPr>
      </w:pPr>
    </w:p>
    <w:p w:rsidR="00632C8E" w:rsidRPr="0039316D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107" type="#_x0000_t75" style="width:309pt;height:84pt">
            <v:imagedata r:id="rId88" o:title=""/>
          </v:shape>
        </w:pict>
      </w:r>
    </w:p>
    <w:p w:rsidR="00632C8E" w:rsidRPr="009C49DA" w:rsidRDefault="00632C8E" w:rsidP="009B2B00">
      <w:pPr>
        <w:ind w:firstLineChars="100" w:firstLine="31680"/>
        <w:rPr>
          <w:szCs w:val="21"/>
        </w:rPr>
      </w:pPr>
      <w:r w:rsidRPr="009C49DA">
        <w:rPr>
          <w:rFonts w:hint="eastAsia"/>
          <w:szCs w:val="21"/>
        </w:rPr>
        <w:t>点开后面“查看详细”按钮，可查看详细情况</w:t>
      </w:r>
    </w:p>
    <w:p w:rsidR="00632C8E" w:rsidRDefault="00632C8E" w:rsidP="009B2B00">
      <w:pPr>
        <w:ind w:firstLineChars="100" w:firstLine="31680"/>
        <w:rPr>
          <w:b/>
          <w:szCs w:val="21"/>
        </w:rPr>
      </w:pPr>
      <w:r w:rsidRPr="006340CB">
        <w:rPr>
          <w:b/>
          <w:szCs w:val="21"/>
        </w:rPr>
        <w:pict>
          <v:shape id="_x0000_i1108" type="#_x0000_t75" style="width:318pt;height:21.75pt">
            <v:imagedata r:id="rId89" o:title=""/>
          </v:shape>
        </w:pict>
      </w:r>
    </w:p>
    <w:p w:rsidR="00632C8E" w:rsidRPr="0044452B" w:rsidRDefault="00632C8E" w:rsidP="0052077D">
      <w:pPr>
        <w:ind w:firstLineChars="100" w:firstLine="31680"/>
        <w:rPr>
          <w:b/>
          <w:szCs w:val="21"/>
        </w:rPr>
      </w:pPr>
    </w:p>
    <w:sectPr w:rsidR="00632C8E" w:rsidRPr="0044452B" w:rsidSect="00C124AA">
      <w:footerReference w:type="default" r:id="rId90"/>
      <w:pgSz w:w="7371" w:h="10433"/>
      <w:pgMar w:top="567" w:right="567" w:bottom="567" w:left="567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2C8E" w:rsidRDefault="00632C8E" w:rsidP="00814161">
      <w:r>
        <w:separator/>
      </w:r>
    </w:p>
  </w:endnote>
  <w:endnote w:type="continuationSeparator" w:id="1">
    <w:p w:rsidR="00632C8E" w:rsidRDefault="00632C8E" w:rsidP="008141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C8E" w:rsidRDefault="00632C8E">
    <w:pPr>
      <w:pStyle w:val="Footer"/>
      <w:jc w:val="center"/>
    </w:pPr>
    <w:fldSimple w:instr=" PAGE   \* MERGEFORMAT ">
      <w:r w:rsidRPr="009B2B00">
        <w:rPr>
          <w:noProof/>
          <w:lang w:val="zh-CN"/>
        </w:rPr>
        <w:t>2</w:t>
      </w:r>
    </w:fldSimple>
  </w:p>
  <w:p w:rsidR="00632C8E" w:rsidRDefault="00632C8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2C8E" w:rsidRDefault="00632C8E" w:rsidP="00814161">
      <w:r>
        <w:separator/>
      </w:r>
    </w:p>
  </w:footnote>
  <w:footnote w:type="continuationSeparator" w:id="1">
    <w:p w:rsidR="00632C8E" w:rsidRDefault="00632C8E" w:rsidP="0081416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A060386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2CCABCC8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AD90FE94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7010A502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03E81F80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DD0A282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95A374E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4A7E1B88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65A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9842B5F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4A90666"/>
    <w:multiLevelType w:val="hybridMultilevel"/>
    <w:tmpl w:val="AAFC19A2"/>
    <w:lvl w:ilvl="0" w:tplc="2502342A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6EAE5742"/>
    <w:multiLevelType w:val="hybridMultilevel"/>
    <w:tmpl w:val="8FDC54F0"/>
    <w:lvl w:ilvl="0" w:tplc="9C54D302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7D6C6431"/>
    <w:multiLevelType w:val="hybridMultilevel"/>
    <w:tmpl w:val="EE3AB5FC"/>
    <w:lvl w:ilvl="0" w:tplc="BD9EF8D6">
      <w:start w:val="1"/>
      <w:numFmt w:val="japaneseCounting"/>
      <w:lvlText w:val="(%1)"/>
      <w:lvlJc w:val="left"/>
      <w:pPr>
        <w:ind w:left="6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  <w:rPr>
        <w:rFonts w:cs="Times New Roman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14161"/>
    <w:rsid w:val="000019CA"/>
    <w:rsid w:val="000029ED"/>
    <w:rsid w:val="00005560"/>
    <w:rsid w:val="0000570D"/>
    <w:rsid w:val="00010822"/>
    <w:rsid w:val="0001506E"/>
    <w:rsid w:val="00020113"/>
    <w:rsid w:val="00026455"/>
    <w:rsid w:val="00032657"/>
    <w:rsid w:val="000353A0"/>
    <w:rsid w:val="00040B98"/>
    <w:rsid w:val="00050A21"/>
    <w:rsid w:val="00051878"/>
    <w:rsid w:val="00052114"/>
    <w:rsid w:val="0005747D"/>
    <w:rsid w:val="00057BD8"/>
    <w:rsid w:val="000657ED"/>
    <w:rsid w:val="00065A59"/>
    <w:rsid w:val="00075FCF"/>
    <w:rsid w:val="00076A64"/>
    <w:rsid w:val="000773C2"/>
    <w:rsid w:val="00081842"/>
    <w:rsid w:val="00084877"/>
    <w:rsid w:val="0008570B"/>
    <w:rsid w:val="000A3B07"/>
    <w:rsid w:val="000A46E4"/>
    <w:rsid w:val="000A6444"/>
    <w:rsid w:val="000A6D3F"/>
    <w:rsid w:val="000B70EE"/>
    <w:rsid w:val="000C01DE"/>
    <w:rsid w:val="000C5CD7"/>
    <w:rsid w:val="000C6071"/>
    <w:rsid w:val="000C6EC1"/>
    <w:rsid w:val="000C7BBE"/>
    <w:rsid w:val="000D1511"/>
    <w:rsid w:val="000D3233"/>
    <w:rsid w:val="000E22DC"/>
    <w:rsid w:val="000E275A"/>
    <w:rsid w:val="0010279E"/>
    <w:rsid w:val="00102E2E"/>
    <w:rsid w:val="00106A6E"/>
    <w:rsid w:val="00112E75"/>
    <w:rsid w:val="00113FB9"/>
    <w:rsid w:val="00121194"/>
    <w:rsid w:val="00122FC0"/>
    <w:rsid w:val="001230A0"/>
    <w:rsid w:val="001272EF"/>
    <w:rsid w:val="00133A5E"/>
    <w:rsid w:val="0013450F"/>
    <w:rsid w:val="00135569"/>
    <w:rsid w:val="00136040"/>
    <w:rsid w:val="00146D1C"/>
    <w:rsid w:val="0015324F"/>
    <w:rsid w:val="00156BDE"/>
    <w:rsid w:val="001573F1"/>
    <w:rsid w:val="00157872"/>
    <w:rsid w:val="001611C2"/>
    <w:rsid w:val="001623BD"/>
    <w:rsid w:val="00171293"/>
    <w:rsid w:val="00174A72"/>
    <w:rsid w:val="001762B4"/>
    <w:rsid w:val="00181D44"/>
    <w:rsid w:val="00187091"/>
    <w:rsid w:val="0018757D"/>
    <w:rsid w:val="00195BE3"/>
    <w:rsid w:val="00196785"/>
    <w:rsid w:val="0019685A"/>
    <w:rsid w:val="001A4791"/>
    <w:rsid w:val="001B5B2E"/>
    <w:rsid w:val="001C1564"/>
    <w:rsid w:val="001C7E4C"/>
    <w:rsid w:val="001C7F00"/>
    <w:rsid w:val="001D165A"/>
    <w:rsid w:val="001D16E3"/>
    <w:rsid w:val="001E5CFF"/>
    <w:rsid w:val="001F1BE1"/>
    <w:rsid w:val="001F4AB5"/>
    <w:rsid w:val="001F5FFD"/>
    <w:rsid w:val="001F648E"/>
    <w:rsid w:val="00203D5C"/>
    <w:rsid w:val="0020608E"/>
    <w:rsid w:val="00206F32"/>
    <w:rsid w:val="00207317"/>
    <w:rsid w:val="0021020C"/>
    <w:rsid w:val="00213370"/>
    <w:rsid w:val="00213861"/>
    <w:rsid w:val="002171A5"/>
    <w:rsid w:val="0022283F"/>
    <w:rsid w:val="002316D3"/>
    <w:rsid w:val="00232DD6"/>
    <w:rsid w:val="002331F3"/>
    <w:rsid w:val="00242881"/>
    <w:rsid w:val="00242D5B"/>
    <w:rsid w:val="00243904"/>
    <w:rsid w:val="00243C59"/>
    <w:rsid w:val="00244481"/>
    <w:rsid w:val="00245099"/>
    <w:rsid w:val="00245A12"/>
    <w:rsid w:val="00245CEF"/>
    <w:rsid w:val="00247ABD"/>
    <w:rsid w:val="00265B7F"/>
    <w:rsid w:val="00271BAA"/>
    <w:rsid w:val="00271C75"/>
    <w:rsid w:val="00271CA8"/>
    <w:rsid w:val="00272D09"/>
    <w:rsid w:val="002739D4"/>
    <w:rsid w:val="00274979"/>
    <w:rsid w:val="00274A2C"/>
    <w:rsid w:val="00275C9B"/>
    <w:rsid w:val="00280431"/>
    <w:rsid w:val="00283984"/>
    <w:rsid w:val="0029201D"/>
    <w:rsid w:val="00296C3F"/>
    <w:rsid w:val="002979BB"/>
    <w:rsid w:val="002A25DA"/>
    <w:rsid w:val="002A50AE"/>
    <w:rsid w:val="002A6DEA"/>
    <w:rsid w:val="002B01FA"/>
    <w:rsid w:val="002C28F2"/>
    <w:rsid w:val="002C2EB9"/>
    <w:rsid w:val="002D1D30"/>
    <w:rsid w:val="002D3BB6"/>
    <w:rsid w:val="002D4420"/>
    <w:rsid w:val="002D4D2A"/>
    <w:rsid w:val="002E7CC6"/>
    <w:rsid w:val="002F25D7"/>
    <w:rsid w:val="002F376A"/>
    <w:rsid w:val="002F4D3C"/>
    <w:rsid w:val="00301217"/>
    <w:rsid w:val="00303173"/>
    <w:rsid w:val="00305C7A"/>
    <w:rsid w:val="003067AF"/>
    <w:rsid w:val="00307384"/>
    <w:rsid w:val="00307852"/>
    <w:rsid w:val="0031006D"/>
    <w:rsid w:val="003116A6"/>
    <w:rsid w:val="00311BC6"/>
    <w:rsid w:val="00316023"/>
    <w:rsid w:val="00316649"/>
    <w:rsid w:val="0031706E"/>
    <w:rsid w:val="00320C98"/>
    <w:rsid w:val="00327298"/>
    <w:rsid w:val="00330A1F"/>
    <w:rsid w:val="00334452"/>
    <w:rsid w:val="003345EF"/>
    <w:rsid w:val="003347E8"/>
    <w:rsid w:val="00337DAF"/>
    <w:rsid w:val="00345D1B"/>
    <w:rsid w:val="003478D1"/>
    <w:rsid w:val="003531A6"/>
    <w:rsid w:val="00357BE6"/>
    <w:rsid w:val="00360106"/>
    <w:rsid w:val="00360461"/>
    <w:rsid w:val="003605AC"/>
    <w:rsid w:val="00360F76"/>
    <w:rsid w:val="00374F76"/>
    <w:rsid w:val="0038061A"/>
    <w:rsid w:val="00383F73"/>
    <w:rsid w:val="00386821"/>
    <w:rsid w:val="00387676"/>
    <w:rsid w:val="0039316D"/>
    <w:rsid w:val="00396AEF"/>
    <w:rsid w:val="003A4773"/>
    <w:rsid w:val="003B31C7"/>
    <w:rsid w:val="003B57F4"/>
    <w:rsid w:val="003B62E4"/>
    <w:rsid w:val="003B7C00"/>
    <w:rsid w:val="003C00FB"/>
    <w:rsid w:val="003C32BB"/>
    <w:rsid w:val="003D02C5"/>
    <w:rsid w:val="003D2A57"/>
    <w:rsid w:val="003D3524"/>
    <w:rsid w:val="003D7243"/>
    <w:rsid w:val="003E72F3"/>
    <w:rsid w:val="003E74E0"/>
    <w:rsid w:val="003F1EC9"/>
    <w:rsid w:val="003F5336"/>
    <w:rsid w:val="003F6CF5"/>
    <w:rsid w:val="003F6E7F"/>
    <w:rsid w:val="004010C8"/>
    <w:rsid w:val="00406644"/>
    <w:rsid w:val="004071CD"/>
    <w:rsid w:val="00422D90"/>
    <w:rsid w:val="00425535"/>
    <w:rsid w:val="00427FB2"/>
    <w:rsid w:val="004353AE"/>
    <w:rsid w:val="0044095C"/>
    <w:rsid w:val="00442D30"/>
    <w:rsid w:val="0044452B"/>
    <w:rsid w:val="00445888"/>
    <w:rsid w:val="00445C54"/>
    <w:rsid w:val="00446D29"/>
    <w:rsid w:val="00453F29"/>
    <w:rsid w:val="00454A04"/>
    <w:rsid w:val="00454B0D"/>
    <w:rsid w:val="00454FC9"/>
    <w:rsid w:val="00456BB4"/>
    <w:rsid w:val="00462315"/>
    <w:rsid w:val="004642FF"/>
    <w:rsid w:val="004645F8"/>
    <w:rsid w:val="00465043"/>
    <w:rsid w:val="00465FB4"/>
    <w:rsid w:val="004701B7"/>
    <w:rsid w:val="0047101D"/>
    <w:rsid w:val="00473057"/>
    <w:rsid w:val="00475E15"/>
    <w:rsid w:val="0047602C"/>
    <w:rsid w:val="004838F0"/>
    <w:rsid w:val="00490345"/>
    <w:rsid w:val="004921C3"/>
    <w:rsid w:val="00494772"/>
    <w:rsid w:val="004A1063"/>
    <w:rsid w:val="004A69E1"/>
    <w:rsid w:val="004B5F7C"/>
    <w:rsid w:val="004B6F91"/>
    <w:rsid w:val="004C16D9"/>
    <w:rsid w:val="004C18E5"/>
    <w:rsid w:val="004C5DE4"/>
    <w:rsid w:val="004C65A2"/>
    <w:rsid w:val="004D0394"/>
    <w:rsid w:val="004D57E0"/>
    <w:rsid w:val="004E1366"/>
    <w:rsid w:val="004E3642"/>
    <w:rsid w:val="004E70DA"/>
    <w:rsid w:val="004F1ED8"/>
    <w:rsid w:val="004F3BA9"/>
    <w:rsid w:val="004F7148"/>
    <w:rsid w:val="004F73B6"/>
    <w:rsid w:val="00504FD5"/>
    <w:rsid w:val="005118BE"/>
    <w:rsid w:val="0052077D"/>
    <w:rsid w:val="00531C6F"/>
    <w:rsid w:val="00533D78"/>
    <w:rsid w:val="00534639"/>
    <w:rsid w:val="005413F6"/>
    <w:rsid w:val="00541D11"/>
    <w:rsid w:val="005465E8"/>
    <w:rsid w:val="00547A3E"/>
    <w:rsid w:val="00547E1E"/>
    <w:rsid w:val="00551743"/>
    <w:rsid w:val="00553099"/>
    <w:rsid w:val="00557C93"/>
    <w:rsid w:val="00560AF0"/>
    <w:rsid w:val="005613F3"/>
    <w:rsid w:val="00561879"/>
    <w:rsid w:val="005639F4"/>
    <w:rsid w:val="005644CE"/>
    <w:rsid w:val="0057519C"/>
    <w:rsid w:val="00581125"/>
    <w:rsid w:val="00582780"/>
    <w:rsid w:val="0058638C"/>
    <w:rsid w:val="005910F6"/>
    <w:rsid w:val="0059231F"/>
    <w:rsid w:val="00596F5F"/>
    <w:rsid w:val="005A009E"/>
    <w:rsid w:val="005A2041"/>
    <w:rsid w:val="005A5C6A"/>
    <w:rsid w:val="005B3723"/>
    <w:rsid w:val="005B7743"/>
    <w:rsid w:val="005C3F91"/>
    <w:rsid w:val="005C6F89"/>
    <w:rsid w:val="005C792D"/>
    <w:rsid w:val="005D0FB3"/>
    <w:rsid w:val="005D2ACA"/>
    <w:rsid w:val="005D35CD"/>
    <w:rsid w:val="005D768F"/>
    <w:rsid w:val="005D7DE4"/>
    <w:rsid w:val="005E0391"/>
    <w:rsid w:val="005E27E1"/>
    <w:rsid w:val="005F30A4"/>
    <w:rsid w:val="00604827"/>
    <w:rsid w:val="00610061"/>
    <w:rsid w:val="00611167"/>
    <w:rsid w:val="006120E0"/>
    <w:rsid w:val="00612368"/>
    <w:rsid w:val="006164C8"/>
    <w:rsid w:val="00622CAC"/>
    <w:rsid w:val="006248CC"/>
    <w:rsid w:val="00632C8E"/>
    <w:rsid w:val="00633068"/>
    <w:rsid w:val="006340CB"/>
    <w:rsid w:val="00635BAD"/>
    <w:rsid w:val="00650CE5"/>
    <w:rsid w:val="00652C1C"/>
    <w:rsid w:val="0066409F"/>
    <w:rsid w:val="0066475D"/>
    <w:rsid w:val="006666D1"/>
    <w:rsid w:val="00667F03"/>
    <w:rsid w:val="0067465A"/>
    <w:rsid w:val="006807B8"/>
    <w:rsid w:val="00680E46"/>
    <w:rsid w:val="00684FF8"/>
    <w:rsid w:val="006867F2"/>
    <w:rsid w:val="00694678"/>
    <w:rsid w:val="00695628"/>
    <w:rsid w:val="006B1262"/>
    <w:rsid w:val="006B5AE6"/>
    <w:rsid w:val="006B6646"/>
    <w:rsid w:val="006C3AAE"/>
    <w:rsid w:val="006D50A5"/>
    <w:rsid w:val="006D6293"/>
    <w:rsid w:val="006D6AD9"/>
    <w:rsid w:val="006E3357"/>
    <w:rsid w:val="006E418A"/>
    <w:rsid w:val="006E5041"/>
    <w:rsid w:val="006E5D31"/>
    <w:rsid w:val="006E6EC2"/>
    <w:rsid w:val="006E789E"/>
    <w:rsid w:val="006F2333"/>
    <w:rsid w:val="006F2AC0"/>
    <w:rsid w:val="006F2C6A"/>
    <w:rsid w:val="007006B3"/>
    <w:rsid w:val="007020A0"/>
    <w:rsid w:val="00705E80"/>
    <w:rsid w:val="00706228"/>
    <w:rsid w:val="007078A4"/>
    <w:rsid w:val="0071054D"/>
    <w:rsid w:val="00710DBF"/>
    <w:rsid w:val="00717E30"/>
    <w:rsid w:val="00721FC6"/>
    <w:rsid w:val="00727320"/>
    <w:rsid w:val="00727E71"/>
    <w:rsid w:val="00727F7C"/>
    <w:rsid w:val="00732142"/>
    <w:rsid w:val="00732196"/>
    <w:rsid w:val="00740584"/>
    <w:rsid w:val="007442EB"/>
    <w:rsid w:val="0074731C"/>
    <w:rsid w:val="007527D7"/>
    <w:rsid w:val="007628D9"/>
    <w:rsid w:val="00763E4A"/>
    <w:rsid w:val="00770606"/>
    <w:rsid w:val="00770E09"/>
    <w:rsid w:val="007737F2"/>
    <w:rsid w:val="00773BD8"/>
    <w:rsid w:val="00774846"/>
    <w:rsid w:val="00775C6F"/>
    <w:rsid w:val="00780545"/>
    <w:rsid w:val="00782829"/>
    <w:rsid w:val="007828DA"/>
    <w:rsid w:val="0078365F"/>
    <w:rsid w:val="00784FA4"/>
    <w:rsid w:val="007855E3"/>
    <w:rsid w:val="0079240C"/>
    <w:rsid w:val="007A254B"/>
    <w:rsid w:val="007A2F27"/>
    <w:rsid w:val="007A38CC"/>
    <w:rsid w:val="007A4343"/>
    <w:rsid w:val="007A62D7"/>
    <w:rsid w:val="007B05AF"/>
    <w:rsid w:val="007B1B9D"/>
    <w:rsid w:val="007B3041"/>
    <w:rsid w:val="007B4DF8"/>
    <w:rsid w:val="007C0A9C"/>
    <w:rsid w:val="007C3F20"/>
    <w:rsid w:val="007D2106"/>
    <w:rsid w:val="007D37B1"/>
    <w:rsid w:val="007D492B"/>
    <w:rsid w:val="007D5CA2"/>
    <w:rsid w:val="007D5FF9"/>
    <w:rsid w:val="007E1167"/>
    <w:rsid w:val="007E3C7D"/>
    <w:rsid w:val="007E78ED"/>
    <w:rsid w:val="007F1BE5"/>
    <w:rsid w:val="00805C0D"/>
    <w:rsid w:val="008073AD"/>
    <w:rsid w:val="00812564"/>
    <w:rsid w:val="00814161"/>
    <w:rsid w:val="008151F5"/>
    <w:rsid w:val="00820927"/>
    <w:rsid w:val="00825C8C"/>
    <w:rsid w:val="00827616"/>
    <w:rsid w:val="00827868"/>
    <w:rsid w:val="008331E2"/>
    <w:rsid w:val="00834609"/>
    <w:rsid w:val="00834DB4"/>
    <w:rsid w:val="00836204"/>
    <w:rsid w:val="00836C02"/>
    <w:rsid w:val="00845FCC"/>
    <w:rsid w:val="00852F26"/>
    <w:rsid w:val="00854766"/>
    <w:rsid w:val="00861546"/>
    <w:rsid w:val="00861B7B"/>
    <w:rsid w:val="00864E82"/>
    <w:rsid w:val="00870147"/>
    <w:rsid w:val="008713EA"/>
    <w:rsid w:val="00874BAA"/>
    <w:rsid w:val="00874BB2"/>
    <w:rsid w:val="00881948"/>
    <w:rsid w:val="008822FE"/>
    <w:rsid w:val="008932F2"/>
    <w:rsid w:val="00897495"/>
    <w:rsid w:val="008A338B"/>
    <w:rsid w:val="008A3449"/>
    <w:rsid w:val="008A4778"/>
    <w:rsid w:val="008A6C49"/>
    <w:rsid w:val="008A78A1"/>
    <w:rsid w:val="008B0C61"/>
    <w:rsid w:val="008B712A"/>
    <w:rsid w:val="008C28FA"/>
    <w:rsid w:val="008C3DAC"/>
    <w:rsid w:val="008C7475"/>
    <w:rsid w:val="008D254D"/>
    <w:rsid w:val="008E63EB"/>
    <w:rsid w:val="008E7866"/>
    <w:rsid w:val="008F0371"/>
    <w:rsid w:val="008F0E76"/>
    <w:rsid w:val="008F2A63"/>
    <w:rsid w:val="009040BC"/>
    <w:rsid w:val="009107E2"/>
    <w:rsid w:val="009147DE"/>
    <w:rsid w:val="00924914"/>
    <w:rsid w:val="00932FAE"/>
    <w:rsid w:val="00935795"/>
    <w:rsid w:val="0093595D"/>
    <w:rsid w:val="00937A44"/>
    <w:rsid w:val="00942C88"/>
    <w:rsid w:val="00950AA5"/>
    <w:rsid w:val="00955233"/>
    <w:rsid w:val="00956ED5"/>
    <w:rsid w:val="00963DAE"/>
    <w:rsid w:val="00964AFB"/>
    <w:rsid w:val="009668DD"/>
    <w:rsid w:val="009722A9"/>
    <w:rsid w:val="00976932"/>
    <w:rsid w:val="009840DF"/>
    <w:rsid w:val="00985D19"/>
    <w:rsid w:val="009872D3"/>
    <w:rsid w:val="00987F55"/>
    <w:rsid w:val="009909A4"/>
    <w:rsid w:val="009961AB"/>
    <w:rsid w:val="009A4B0A"/>
    <w:rsid w:val="009A4F0A"/>
    <w:rsid w:val="009A7A03"/>
    <w:rsid w:val="009B248F"/>
    <w:rsid w:val="009B2B00"/>
    <w:rsid w:val="009B4361"/>
    <w:rsid w:val="009B569E"/>
    <w:rsid w:val="009C1766"/>
    <w:rsid w:val="009C3924"/>
    <w:rsid w:val="009C49DA"/>
    <w:rsid w:val="009D57CB"/>
    <w:rsid w:val="009D7ED9"/>
    <w:rsid w:val="009E02DB"/>
    <w:rsid w:val="009E265B"/>
    <w:rsid w:val="009E2A52"/>
    <w:rsid w:val="009E3822"/>
    <w:rsid w:val="009E7318"/>
    <w:rsid w:val="009F143B"/>
    <w:rsid w:val="009F5AF9"/>
    <w:rsid w:val="009F5C22"/>
    <w:rsid w:val="009F6A97"/>
    <w:rsid w:val="009F6B1D"/>
    <w:rsid w:val="00A02897"/>
    <w:rsid w:val="00A03CE6"/>
    <w:rsid w:val="00A07604"/>
    <w:rsid w:val="00A10466"/>
    <w:rsid w:val="00A24412"/>
    <w:rsid w:val="00A3115F"/>
    <w:rsid w:val="00A31D7E"/>
    <w:rsid w:val="00A3335B"/>
    <w:rsid w:val="00A50FD3"/>
    <w:rsid w:val="00A554D8"/>
    <w:rsid w:val="00A56C09"/>
    <w:rsid w:val="00A57F93"/>
    <w:rsid w:val="00A57FCA"/>
    <w:rsid w:val="00A6307C"/>
    <w:rsid w:val="00A64511"/>
    <w:rsid w:val="00A645AA"/>
    <w:rsid w:val="00A65115"/>
    <w:rsid w:val="00A67607"/>
    <w:rsid w:val="00A67702"/>
    <w:rsid w:val="00A7109C"/>
    <w:rsid w:val="00A75913"/>
    <w:rsid w:val="00A75BD7"/>
    <w:rsid w:val="00A76CEE"/>
    <w:rsid w:val="00A76D4A"/>
    <w:rsid w:val="00A80202"/>
    <w:rsid w:val="00A80C8B"/>
    <w:rsid w:val="00A83393"/>
    <w:rsid w:val="00A83BD5"/>
    <w:rsid w:val="00A85DCC"/>
    <w:rsid w:val="00A86CE7"/>
    <w:rsid w:val="00A86E90"/>
    <w:rsid w:val="00A90CBB"/>
    <w:rsid w:val="00A92FE8"/>
    <w:rsid w:val="00A9432C"/>
    <w:rsid w:val="00A95F30"/>
    <w:rsid w:val="00AA2356"/>
    <w:rsid w:val="00AA7D10"/>
    <w:rsid w:val="00AB0D50"/>
    <w:rsid w:val="00AB2BA0"/>
    <w:rsid w:val="00AB2F57"/>
    <w:rsid w:val="00AB4845"/>
    <w:rsid w:val="00AB4C5A"/>
    <w:rsid w:val="00AC70DB"/>
    <w:rsid w:val="00AC7B26"/>
    <w:rsid w:val="00AD0EF5"/>
    <w:rsid w:val="00AD1EF3"/>
    <w:rsid w:val="00AD58B0"/>
    <w:rsid w:val="00AE3EC8"/>
    <w:rsid w:val="00AE5401"/>
    <w:rsid w:val="00AE71FB"/>
    <w:rsid w:val="00AF5B40"/>
    <w:rsid w:val="00AF7A51"/>
    <w:rsid w:val="00B02193"/>
    <w:rsid w:val="00B02DFA"/>
    <w:rsid w:val="00B059F8"/>
    <w:rsid w:val="00B063E9"/>
    <w:rsid w:val="00B073EF"/>
    <w:rsid w:val="00B109FA"/>
    <w:rsid w:val="00B20B57"/>
    <w:rsid w:val="00B217F6"/>
    <w:rsid w:val="00B21D29"/>
    <w:rsid w:val="00B24BAB"/>
    <w:rsid w:val="00B25689"/>
    <w:rsid w:val="00B25E14"/>
    <w:rsid w:val="00B31345"/>
    <w:rsid w:val="00B321F8"/>
    <w:rsid w:val="00B3276D"/>
    <w:rsid w:val="00B34841"/>
    <w:rsid w:val="00B35BF2"/>
    <w:rsid w:val="00B360ED"/>
    <w:rsid w:val="00B3669E"/>
    <w:rsid w:val="00B3685B"/>
    <w:rsid w:val="00B41B33"/>
    <w:rsid w:val="00B450BB"/>
    <w:rsid w:val="00B52942"/>
    <w:rsid w:val="00B56424"/>
    <w:rsid w:val="00B643DA"/>
    <w:rsid w:val="00B67B7E"/>
    <w:rsid w:val="00B70DE6"/>
    <w:rsid w:val="00B71B30"/>
    <w:rsid w:val="00B748A3"/>
    <w:rsid w:val="00B7591E"/>
    <w:rsid w:val="00B76CCF"/>
    <w:rsid w:val="00B82763"/>
    <w:rsid w:val="00B954BE"/>
    <w:rsid w:val="00B95606"/>
    <w:rsid w:val="00BA292B"/>
    <w:rsid w:val="00BA50D1"/>
    <w:rsid w:val="00BB4CF9"/>
    <w:rsid w:val="00BB543F"/>
    <w:rsid w:val="00BB57D8"/>
    <w:rsid w:val="00BB7257"/>
    <w:rsid w:val="00BB7403"/>
    <w:rsid w:val="00BC25DE"/>
    <w:rsid w:val="00BD0292"/>
    <w:rsid w:val="00BD0EC0"/>
    <w:rsid w:val="00BE282E"/>
    <w:rsid w:val="00BE314F"/>
    <w:rsid w:val="00BE3B00"/>
    <w:rsid w:val="00BE7CC9"/>
    <w:rsid w:val="00BF31D4"/>
    <w:rsid w:val="00C0055A"/>
    <w:rsid w:val="00C02115"/>
    <w:rsid w:val="00C04B0A"/>
    <w:rsid w:val="00C107FF"/>
    <w:rsid w:val="00C124AA"/>
    <w:rsid w:val="00C127EC"/>
    <w:rsid w:val="00C131BC"/>
    <w:rsid w:val="00C31AAC"/>
    <w:rsid w:val="00C35992"/>
    <w:rsid w:val="00C35A81"/>
    <w:rsid w:val="00C35F45"/>
    <w:rsid w:val="00C41BC4"/>
    <w:rsid w:val="00C425DB"/>
    <w:rsid w:val="00C4600F"/>
    <w:rsid w:val="00C542F7"/>
    <w:rsid w:val="00C5750A"/>
    <w:rsid w:val="00C62490"/>
    <w:rsid w:val="00C70318"/>
    <w:rsid w:val="00C70C9E"/>
    <w:rsid w:val="00C71B07"/>
    <w:rsid w:val="00C721B4"/>
    <w:rsid w:val="00C8218E"/>
    <w:rsid w:val="00C82CA2"/>
    <w:rsid w:val="00C85AAE"/>
    <w:rsid w:val="00C8608D"/>
    <w:rsid w:val="00C87FE1"/>
    <w:rsid w:val="00C92749"/>
    <w:rsid w:val="00C929EC"/>
    <w:rsid w:val="00CA1C9C"/>
    <w:rsid w:val="00CA1D09"/>
    <w:rsid w:val="00CA4CBD"/>
    <w:rsid w:val="00CA4F5D"/>
    <w:rsid w:val="00CA746A"/>
    <w:rsid w:val="00CB27A1"/>
    <w:rsid w:val="00CB31B4"/>
    <w:rsid w:val="00CB3A5D"/>
    <w:rsid w:val="00CC29DD"/>
    <w:rsid w:val="00CC32BF"/>
    <w:rsid w:val="00CC3CB5"/>
    <w:rsid w:val="00CC7C5B"/>
    <w:rsid w:val="00CD1D0B"/>
    <w:rsid w:val="00CD3F7D"/>
    <w:rsid w:val="00CE0A5F"/>
    <w:rsid w:val="00CF116A"/>
    <w:rsid w:val="00CF19EB"/>
    <w:rsid w:val="00CF2EEA"/>
    <w:rsid w:val="00CF5B50"/>
    <w:rsid w:val="00CF6D44"/>
    <w:rsid w:val="00D017C7"/>
    <w:rsid w:val="00D01E49"/>
    <w:rsid w:val="00D050DC"/>
    <w:rsid w:val="00D07209"/>
    <w:rsid w:val="00D07C10"/>
    <w:rsid w:val="00D136CC"/>
    <w:rsid w:val="00D14886"/>
    <w:rsid w:val="00D207C2"/>
    <w:rsid w:val="00D2267D"/>
    <w:rsid w:val="00D2387A"/>
    <w:rsid w:val="00D2500A"/>
    <w:rsid w:val="00D25AC8"/>
    <w:rsid w:val="00D265AD"/>
    <w:rsid w:val="00D308BD"/>
    <w:rsid w:val="00D327CC"/>
    <w:rsid w:val="00D33620"/>
    <w:rsid w:val="00D337A6"/>
    <w:rsid w:val="00D33E62"/>
    <w:rsid w:val="00D37D92"/>
    <w:rsid w:val="00D41452"/>
    <w:rsid w:val="00D5193D"/>
    <w:rsid w:val="00D51C09"/>
    <w:rsid w:val="00D526A1"/>
    <w:rsid w:val="00D673CA"/>
    <w:rsid w:val="00D74025"/>
    <w:rsid w:val="00D7533F"/>
    <w:rsid w:val="00D75D8D"/>
    <w:rsid w:val="00D82807"/>
    <w:rsid w:val="00D83BD7"/>
    <w:rsid w:val="00D85DDA"/>
    <w:rsid w:val="00D870E8"/>
    <w:rsid w:val="00DA1A3A"/>
    <w:rsid w:val="00DA3325"/>
    <w:rsid w:val="00DA5DF4"/>
    <w:rsid w:val="00DB0B33"/>
    <w:rsid w:val="00DB144D"/>
    <w:rsid w:val="00DB3CE9"/>
    <w:rsid w:val="00DB4DA1"/>
    <w:rsid w:val="00DB4F3E"/>
    <w:rsid w:val="00DB697F"/>
    <w:rsid w:val="00DC17C4"/>
    <w:rsid w:val="00DC2D1C"/>
    <w:rsid w:val="00DC44B2"/>
    <w:rsid w:val="00DC4B60"/>
    <w:rsid w:val="00DD0548"/>
    <w:rsid w:val="00DD0EA2"/>
    <w:rsid w:val="00DD16C4"/>
    <w:rsid w:val="00DE2488"/>
    <w:rsid w:val="00DE6175"/>
    <w:rsid w:val="00DF0CF2"/>
    <w:rsid w:val="00DF2DD0"/>
    <w:rsid w:val="00DF3733"/>
    <w:rsid w:val="00DF4617"/>
    <w:rsid w:val="00DF4BDA"/>
    <w:rsid w:val="00E00183"/>
    <w:rsid w:val="00E0334F"/>
    <w:rsid w:val="00E03FC2"/>
    <w:rsid w:val="00E042FA"/>
    <w:rsid w:val="00E14ED2"/>
    <w:rsid w:val="00E16E4F"/>
    <w:rsid w:val="00E26752"/>
    <w:rsid w:val="00E33483"/>
    <w:rsid w:val="00E33FCF"/>
    <w:rsid w:val="00E3669C"/>
    <w:rsid w:val="00E418D7"/>
    <w:rsid w:val="00E4333D"/>
    <w:rsid w:val="00E45B45"/>
    <w:rsid w:val="00E47751"/>
    <w:rsid w:val="00E518F3"/>
    <w:rsid w:val="00E54C08"/>
    <w:rsid w:val="00E569CD"/>
    <w:rsid w:val="00E60E23"/>
    <w:rsid w:val="00E6159A"/>
    <w:rsid w:val="00E6219E"/>
    <w:rsid w:val="00E62D13"/>
    <w:rsid w:val="00E7296A"/>
    <w:rsid w:val="00E82B39"/>
    <w:rsid w:val="00E862DE"/>
    <w:rsid w:val="00EA2339"/>
    <w:rsid w:val="00EA4B42"/>
    <w:rsid w:val="00EA5B95"/>
    <w:rsid w:val="00EA641A"/>
    <w:rsid w:val="00EB60A5"/>
    <w:rsid w:val="00EC2BBC"/>
    <w:rsid w:val="00EC2FA5"/>
    <w:rsid w:val="00EC498E"/>
    <w:rsid w:val="00EC4C73"/>
    <w:rsid w:val="00EC6316"/>
    <w:rsid w:val="00EC791F"/>
    <w:rsid w:val="00ED1B37"/>
    <w:rsid w:val="00ED27CC"/>
    <w:rsid w:val="00ED2D70"/>
    <w:rsid w:val="00EE08F2"/>
    <w:rsid w:val="00EE4AF2"/>
    <w:rsid w:val="00EF1C4A"/>
    <w:rsid w:val="00EF1E44"/>
    <w:rsid w:val="00F02B00"/>
    <w:rsid w:val="00F069EC"/>
    <w:rsid w:val="00F12B95"/>
    <w:rsid w:val="00F14CCA"/>
    <w:rsid w:val="00F14D4B"/>
    <w:rsid w:val="00F20A38"/>
    <w:rsid w:val="00F23D6C"/>
    <w:rsid w:val="00F33266"/>
    <w:rsid w:val="00F35E98"/>
    <w:rsid w:val="00F4498D"/>
    <w:rsid w:val="00F545B9"/>
    <w:rsid w:val="00F55C2E"/>
    <w:rsid w:val="00F57302"/>
    <w:rsid w:val="00F60DDD"/>
    <w:rsid w:val="00F64988"/>
    <w:rsid w:val="00F64DE4"/>
    <w:rsid w:val="00F676CD"/>
    <w:rsid w:val="00F70E21"/>
    <w:rsid w:val="00F71236"/>
    <w:rsid w:val="00F72653"/>
    <w:rsid w:val="00F94927"/>
    <w:rsid w:val="00FA370D"/>
    <w:rsid w:val="00FB13C4"/>
    <w:rsid w:val="00FB73A0"/>
    <w:rsid w:val="00FC0BEB"/>
    <w:rsid w:val="00FC233F"/>
    <w:rsid w:val="00FC3D5B"/>
    <w:rsid w:val="00FC4A39"/>
    <w:rsid w:val="00FD2C01"/>
    <w:rsid w:val="00FD63A8"/>
    <w:rsid w:val="00FE0562"/>
    <w:rsid w:val="00FE3900"/>
    <w:rsid w:val="00FE4522"/>
    <w:rsid w:val="00FF0043"/>
    <w:rsid w:val="00FF232A"/>
    <w:rsid w:val="00FF46F9"/>
    <w:rsid w:val="00FF6AC3"/>
    <w:rsid w:val="00FF72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DA3325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EF1C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478D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B71B30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F1C4A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3478D1"/>
    <w:rPr>
      <w:rFonts w:ascii="Cambria" w:eastAsia="宋体" w:hAnsi="Cambria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B71B30"/>
    <w:rPr>
      <w:rFonts w:ascii="Arial" w:eastAsia="黑体" w:hAnsi="Arial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8141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814161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8141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14161"/>
    <w:rPr>
      <w:rFonts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232DD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32DD6"/>
    <w:rPr>
      <w:rFonts w:cs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106A6E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106A6E"/>
    <w:pPr>
      <w:ind w:firstLineChars="200" w:firstLine="420"/>
    </w:pPr>
  </w:style>
  <w:style w:type="character" w:customStyle="1" w:styleId="titledesc1">
    <w:name w:val="titledesc1"/>
    <w:basedOn w:val="DefaultParagraphFont"/>
    <w:uiPriority w:val="99"/>
    <w:rsid w:val="00B71B30"/>
    <w:rPr>
      <w:rFonts w:ascii="Tahoma" w:hAnsi="Tahoma" w:cs="Tahoma"/>
      <w:b/>
      <w:bCs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rsid w:val="003478D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99"/>
    <w:qFormat/>
    <w:rsid w:val="003478D1"/>
    <w:rPr>
      <w:rFonts w:cs="Times New Roman"/>
      <w:b/>
      <w:bCs/>
    </w:rPr>
  </w:style>
  <w:style w:type="paragraph" w:styleId="TOC2">
    <w:name w:val="toc 2"/>
    <w:basedOn w:val="Normal"/>
    <w:next w:val="Normal"/>
    <w:autoRedefine/>
    <w:uiPriority w:val="99"/>
    <w:rsid w:val="00EF1C4A"/>
    <w:pPr>
      <w:spacing w:line="240" w:lineRule="atLeast"/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99"/>
    <w:rsid w:val="00EF1C4A"/>
    <w:pPr>
      <w:spacing w:line="240" w:lineRule="atLeast"/>
      <w:ind w:left="420"/>
      <w:jc w:val="left"/>
    </w:pPr>
    <w:rPr>
      <w:rFonts w:ascii="Times New Roman" w:hAnsi="Times New Roman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99"/>
    <w:rsid w:val="00EF1C4A"/>
    <w:pPr>
      <w:tabs>
        <w:tab w:val="right" w:leader="dot" w:pos="9530"/>
      </w:tabs>
      <w:spacing w:line="240" w:lineRule="atLeast"/>
      <w:ind w:left="630"/>
      <w:jc w:val="left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99"/>
    <w:qFormat/>
    <w:rsid w:val="00EF1C4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99"/>
    <w:rsid w:val="00EF1C4A"/>
    <w:pPr>
      <w:widowControl/>
      <w:spacing w:after="100" w:line="276" w:lineRule="auto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785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1925</TotalTime>
  <Pages>36</Pages>
  <Words>817</Words>
  <Characters>4663</Characters>
  <Application>Microsoft Office Outlook</Application>
  <DocSecurity>0</DocSecurity>
  <Lines>0</Lines>
  <Paragraphs>0</Paragraphs>
  <ScaleCrop>false</ScaleCrop>
  <Company>微软中国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598</cp:revision>
  <dcterms:created xsi:type="dcterms:W3CDTF">2013-03-26T01:53:00Z</dcterms:created>
  <dcterms:modified xsi:type="dcterms:W3CDTF">2013-12-15T01:11:00Z</dcterms:modified>
</cp:coreProperties>
</file>